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EC6FEE3" w14:textId="54EB57C8" w:rsidR="00D077E9" w:rsidRDefault="00C35747" w:rsidP="00082482">
      <w:pPr>
        <w:tabs>
          <w:tab w:val="right" w:pos="10034"/>
        </w:tabs>
        <w:rPr>
          <w:noProof/>
        </w:rPr>
      </w:pPr>
      <w:r>
        <w:rPr>
          <w:noProof/>
          <w:lang w:bidi="es-ES"/>
        </w:rPr>
        <w:drawing>
          <wp:anchor distT="0" distB="0" distL="114300" distR="114300" simplePos="0" relativeHeight="251658240" behindDoc="1" locked="0" layoutInCell="1" allowOverlap="1" wp14:anchorId="300C5AD9" wp14:editId="687F6BF3">
            <wp:simplePos x="0" y="0"/>
            <wp:positionH relativeFrom="column">
              <wp:posOffset>-840166</wp:posOffset>
            </wp:positionH>
            <wp:positionV relativeFrom="page">
              <wp:posOffset>-437536</wp:posOffset>
            </wp:positionV>
            <wp:extent cx="8510270" cy="9507793"/>
            <wp:effectExtent l="152400" t="152400" r="367030" b="3606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512424" cy="951019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82482">
        <w:rPr>
          <w:noProof/>
        </w:rPr>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10"/>
      </w:tblGrid>
      <w:tr w:rsidR="00D077E9" w14:paraId="5AFED30E" w14:textId="77777777" w:rsidTr="00AB02A7">
        <w:trPr>
          <w:trHeight w:val="1894"/>
        </w:trPr>
        <w:tc>
          <w:tcPr>
            <w:tcW w:w="5580" w:type="dxa"/>
            <w:tcBorders>
              <w:top w:val="nil"/>
              <w:left w:val="nil"/>
              <w:bottom w:val="nil"/>
              <w:right w:val="nil"/>
            </w:tcBorders>
          </w:tcPr>
          <w:p w14:paraId="632D3563" w14:textId="77733B91" w:rsidR="00D077E9" w:rsidRDefault="00D077E9" w:rsidP="00AB02A7">
            <w:pPr>
              <w:rPr>
                <w:noProof/>
              </w:rPr>
            </w:pPr>
          </w:p>
          <w:p w14:paraId="5865F898" w14:textId="058E8D51" w:rsidR="00D077E9" w:rsidRDefault="00D077E9" w:rsidP="00AB02A7">
            <w:pPr>
              <w:rPr>
                <w:noProof/>
              </w:rPr>
            </w:pPr>
          </w:p>
        </w:tc>
      </w:tr>
      <w:tr w:rsidR="00D077E9" w14:paraId="2D1674B6" w14:textId="77777777" w:rsidTr="00A876D1">
        <w:trPr>
          <w:trHeight w:val="7598"/>
        </w:trPr>
        <w:tc>
          <w:tcPr>
            <w:tcW w:w="5580" w:type="dxa"/>
            <w:tcBorders>
              <w:top w:val="nil"/>
              <w:left w:val="nil"/>
              <w:bottom w:val="nil"/>
              <w:right w:val="nil"/>
            </w:tcBorders>
          </w:tcPr>
          <w:p w14:paraId="7CF3B93E" w14:textId="2B2427EB" w:rsidR="00D077E9" w:rsidRDefault="00A876D1" w:rsidP="00AB02A7">
            <w:pPr>
              <w:rPr>
                <w:noProof/>
              </w:rPr>
            </w:pPr>
            <w:r>
              <w:rPr>
                <w:noProof/>
                <w:lang w:bidi="es-ES"/>
              </w:rPr>
              <mc:AlternateContent>
                <mc:Choice Requires="wps">
                  <w:drawing>
                    <wp:anchor distT="0" distB="0" distL="114300" distR="114300" simplePos="0" relativeHeight="251661312" behindDoc="1" locked="0" layoutInCell="1" allowOverlap="1" wp14:anchorId="40F41A20" wp14:editId="4B95A845">
                      <wp:simplePos x="0" y="0"/>
                      <wp:positionH relativeFrom="column">
                        <wp:posOffset>139700</wp:posOffset>
                      </wp:positionH>
                      <wp:positionV relativeFrom="paragraph">
                        <wp:posOffset>1726565</wp:posOffset>
                      </wp:positionV>
                      <wp:extent cx="1390650" cy="0"/>
                      <wp:effectExtent l="0" t="19050" r="19050" b="19050"/>
                      <wp:wrapTight wrapText="bothSides">
                        <wp:wrapPolygon edited="0">
                          <wp:start x="0" y="-1"/>
                          <wp:lineTo x="0" y="-1"/>
                          <wp:lineTo x="21600" y="-1"/>
                          <wp:lineTo x="21600" y="-1"/>
                          <wp:lineTo x="0" y="-1"/>
                        </wp:wrapPolygon>
                      </wp:wrapTight>
                      <wp:docPr id="5" name="Conector recto 5" descr="divisor de texto"/>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45ECE" id="Conector recto 5" o:spid="_x0000_s1026" alt="divisor de texto"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1pt,135.95pt" to="120.5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" strokecolor="#082a75 [3215]" strokeweight="3pt">
                      <w10:wrap type="tight"/>
                    </v:line>
                  </w:pict>
                </mc:Fallback>
              </mc:AlternateContent>
            </w:r>
            <w:r>
              <w:rPr>
                <w:noProof/>
                <w:lang w:bidi="es-ES"/>
              </w:rPr>
              <mc:AlternateContent>
                <mc:Choice Requires="wps">
                  <w:drawing>
                    <wp:anchor distT="0" distB="0" distL="114300" distR="114300" simplePos="0" relativeHeight="251662336" behindDoc="1" locked="0" layoutInCell="1" allowOverlap="1" wp14:anchorId="33C8F305" wp14:editId="42E2A289">
                      <wp:simplePos x="0" y="0"/>
                      <wp:positionH relativeFrom="column">
                        <wp:posOffset>0</wp:posOffset>
                      </wp:positionH>
                      <wp:positionV relativeFrom="paragraph">
                        <wp:posOffset>0</wp:posOffset>
                      </wp:positionV>
                      <wp:extent cx="3689350" cy="1765300"/>
                      <wp:effectExtent l="0" t="0" r="0" b="6350"/>
                      <wp:wrapTight wrapText="bothSides">
                        <wp:wrapPolygon edited="0">
                          <wp:start x="335" y="0"/>
                          <wp:lineTo x="335" y="21445"/>
                          <wp:lineTo x="21191" y="21445"/>
                          <wp:lineTo x="21191" y="0"/>
                          <wp:lineTo x="335" y="0"/>
                        </wp:wrapPolygon>
                      </wp:wrapTight>
                      <wp:docPr id="8" name="Cuadro de texto 8"/>
                      <wp:cNvGraphicFramePr/>
                      <a:graphic xmlns:a="http://schemas.openxmlformats.org/drawingml/2006/main">
                        <a:graphicData uri="http://schemas.microsoft.com/office/word/2010/wordprocessingShape">
                          <wps:wsp>
                            <wps:cNvSpPr txBox="1"/>
                            <wps:spPr>
                              <a:xfrm>
                                <a:off x="0" y="0"/>
                                <a:ext cx="3689350" cy="1765300"/>
                              </a:xfrm>
                              <a:prstGeom prst="rect">
                                <a:avLst/>
                              </a:prstGeom>
                              <a:noFill/>
                              <a:ln w="6350">
                                <a:noFill/>
                              </a:ln>
                            </wps:spPr>
                            <wps:txbx>
                              <w:txbxContent>
                                <w:p w14:paraId="31CC16A7" w14:textId="77777777" w:rsidR="00082482" w:rsidRDefault="001B0EC7" w:rsidP="00082482">
                                  <w:pPr>
                                    <w:pStyle w:val="Ttulo"/>
                                  </w:pPr>
                                  <w:r w:rsidRPr="001B0EC7">
                                    <w:rPr>
                                      <w:sz w:val="60"/>
                                      <w:szCs w:val="60"/>
                                      <w:lang w:bidi="es-ES"/>
                                    </w:rPr>
                                    <w:t>DOCUMENTACIÓN COLABORAT</w:t>
                                  </w:r>
                                  <w:r>
                                    <w:rPr>
                                      <w:sz w:val="60"/>
                                      <w:szCs w:val="60"/>
                                      <w:lang w:bidi="es-ES"/>
                                    </w:rPr>
                                    <w:t>IVA</w:t>
                                  </w:r>
                                </w:p>
                                <w:p w14:paraId="76701142" w14:textId="1C422D2F" w:rsidR="00D077E9" w:rsidRPr="00D86945" w:rsidRDefault="001B0EC7" w:rsidP="00082482">
                                  <w:pPr>
                                    <w:pStyle w:val="Ttulo"/>
                                  </w:pPr>
                                  <w:r>
                                    <w:rPr>
                                      <w:lang w:bidi="es-ES"/>
                                    </w:rPr>
                                    <w:t>Grupo02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C8F305" id="_x0000_t202" coordsize="21600,21600" o:spt="202" path="m,l,21600r21600,l21600,xe">
                      <v:stroke joinstyle="miter"/>
                      <v:path gradientshapeok="t" o:connecttype="rect"/>
                    </v:shapetype>
                    <v:shape id="Cuadro de texto 8" o:spid="_x0000_s1026" type="#_x0000_t202" style="position:absolute;margin-left:0;margin-top:0;width:290.5pt;height:139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" filled="f" stroked="f" strokeweight=".5pt">
                      <v:textbox>
                        <w:txbxContent>
                          <w:p w14:paraId="31CC16A7" w14:textId="77777777" w:rsidR="00082482" w:rsidRDefault="001B0EC7" w:rsidP="00082482">
                            <w:pPr>
                              <w:pStyle w:val="Ttulo"/>
                            </w:pPr>
                            <w:r w:rsidRPr="001B0EC7">
                              <w:rPr>
                                <w:sz w:val="60"/>
                                <w:szCs w:val="60"/>
                                <w:lang w:bidi="es-ES"/>
                              </w:rPr>
                              <w:t>DOCUMENTACIÓN COLABORAT</w:t>
                            </w:r>
                            <w:r>
                              <w:rPr>
                                <w:sz w:val="60"/>
                                <w:szCs w:val="60"/>
                                <w:lang w:bidi="es-ES"/>
                              </w:rPr>
                              <w:t>IVA</w:t>
                            </w:r>
                          </w:p>
                          <w:p w14:paraId="76701142" w14:textId="1C422D2F" w:rsidR="00D077E9" w:rsidRPr="00D86945" w:rsidRDefault="001B0EC7" w:rsidP="00082482">
                            <w:pPr>
                              <w:pStyle w:val="Ttulo"/>
                            </w:pPr>
                            <w:r>
                              <w:rPr>
                                <w:lang w:bidi="es-ES"/>
                              </w:rPr>
                              <w:t>Grupo02</w:t>
                            </w:r>
                          </w:p>
                        </w:txbxContent>
                      </v:textbox>
                      <w10:wrap type="tight"/>
                    </v:shape>
                  </w:pict>
                </mc:Fallback>
              </mc:AlternateContent>
            </w:r>
          </w:p>
        </w:tc>
      </w:tr>
      <w:tr w:rsidR="00D077E9" w14:paraId="3BE8EB7D" w14:textId="77777777" w:rsidTr="00AB02A7">
        <w:trPr>
          <w:trHeight w:val="2438"/>
        </w:trPr>
        <w:tc>
          <w:tcPr>
            <w:tcW w:w="5580" w:type="dxa"/>
            <w:tcBorders>
              <w:top w:val="nil"/>
              <w:left w:val="nil"/>
              <w:bottom w:val="nil"/>
              <w:right w:val="nil"/>
            </w:tcBorders>
          </w:tcPr>
          <w:sdt>
            <w:sdtPr>
              <w:rPr>
                <w:noProof/>
              </w:rPr>
              <w:id w:val="1080870105"/>
              <w:placeholder>
                <w:docPart w:val="F3CEBCA7AB8747AC96ED528B0984CA34"/>
              </w:placeholder>
              <w15:appearance w15:val="hidden"/>
            </w:sdtPr>
            <w:sdtEndPr/>
            <w:sdtContent>
              <w:p w14:paraId="51884741" w14:textId="3DE0CF05"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F03917">
                  <w:rPr>
                    <w:rStyle w:val="SubttuloCar"/>
                    <w:b w:val="0"/>
                    <w:noProof/>
                    <w:lang w:bidi="es-ES"/>
                  </w:rPr>
                  <w:t>20 junio</w:t>
                </w:r>
                <w:r>
                  <w:rPr>
                    <w:rStyle w:val="SubttuloCar"/>
                    <w:b w:val="0"/>
                    <w:noProof/>
                    <w:lang w:bidi="es-ES"/>
                  </w:rPr>
                  <w:fldChar w:fldCharType="end"/>
                </w:r>
              </w:p>
            </w:sdtContent>
          </w:sdt>
          <w:p w14:paraId="742259F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791C01A" wp14:editId="156CE051">
                      <wp:extent cx="3467100" cy="6350"/>
                      <wp:effectExtent l="19050" t="19050" r="19050" b="31750"/>
                      <wp:docPr id="6" name="Conector recto 6" descr="divisor de texto"/>
                      <wp:cNvGraphicFramePr/>
                      <a:graphic xmlns:a="http://schemas.openxmlformats.org/drawingml/2006/main">
                        <a:graphicData uri="http://schemas.microsoft.com/office/word/2010/wordprocessingShape">
                          <wps:wsp>
                            <wps:cNvCnPr/>
                            <wps:spPr>
                              <a:xfrm>
                                <a:off x="0" y="0"/>
                                <a:ext cx="3467100" cy="635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903C56"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27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" strokecolor="#082a75 [3215]" strokeweight="3pt">
                      <w10:anchorlock/>
                    </v:line>
                  </w:pict>
                </mc:Fallback>
              </mc:AlternateContent>
            </w:r>
          </w:p>
          <w:p w14:paraId="64E2FC6D" w14:textId="77777777" w:rsidR="00D077E9" w:rsidRDefault="00D077E9" w:rsidP="00AB02A7">
            <w:pPr>
              <w:rPr>
                <w:noProof/>
                <w:sz w:val="10"/>
                <w:szCs w:val="10"/>
              </w:rPr>
            </w:pPr>
          </w:p>
          <w:p w14:paraId="72FAC061" w14:textId="77777777" w:rsidR="00D077E9" w:rsidRDefault="00D077E9" w:rsidP="00AB02A7">
            <w:pPr>
              <w:rPr>
                <w:noProof/>
                <w:sz w:val="10"/>
                <w:szCs w:val="10"/>
              </w:rPr>
            </w:pPr>
          </w:p>
          <w:p w14:paraId="18B340D4" w14:textId="2036985D" w:rsidR="00D077E9" w:rsidRDefault="00C33536" w:rsidP="00AB02A7">
            <w:pPr>
              <w:rPr>
                <w:noProof/>
              </w:rPr>
            </w:pPr>
            <w:sdt>
              <w:sdtPr>
                <w:rPr>
                  <w:noProof/>
                </w:rPr>
                <w:id w:val="-1740469667"/>
                <w:placeholder>
                  <w:docPart w:val="04BBF8C394794719AC899E946019CC77"/>
                </w:placeholder>
                <w15:appearance w15:val="hidden"/>
              </w:sdtPr>
              <w:sdtEndPr/>
              <w:sdtContent>
                <w:r w:rsidR="00A876D1">
                  <w:rPr>
                    <w:noProof/>
                  </w:rPr>
                  <w:t xml:space="preserve">PROYECTO 01. </w:t>
                </w:r>
                <w:r w:rsidR="001B0EC7">
                  <w:rPr>
                    <w:noProof/>
                  </w:rPr>
                  <w:t>LUCASTEAM</w:t>
                </w:r>
              </w:sdtContent>
            </w:sdt>
          </w:p>
          <w:p w14:paraId="492E2CC6" w14:textId="77777777" w:rsidR="00A876D1" w:rsidRDefault="001B0EC7" w:rsidP="00AB02A7">
            <w:pPr>
              <w:rPr>
                <w:noProof/>
              </w:rPr>
            </w:pPr>
            <w:r>
              <w:rPr>
                <w:noProof/>
              </w:rPr>
              <w:t>Maria Castro</w:t>
            </w:r>
          </w:p>
          <w:p w14:paraId="2DE3E1FF" w14:textId="6CF73E2A" w:rsidR="00A876D1" w:rsidRDefault="001B0EC7" w:rsidP="00AB02A7">
            <w:pPr>
              <w:rPr>
                <w:noProof/>
              </w:rPr>
            </w:pPr>
            <w:r>
              <w:rPr>
                <w:noProof/>
              </w:rPr>
              <w:t>Patricia Garc</w:t>
            </w:r>
            <w:r w:rsidR="00D92C5B">
              <w:rPr>
                <w:noProof/>
              </w:rPr>
              <w:t>í</w:t>
            </w:r>
            <w:r>
              <w:rPr>
                <w:noProof/>
              </w:rPr>
              <w:t>a</w:t>
            </w:r>
          </w:p>
          <w:p w14:paraId="2FCAB499" w14:textId="1A61AC6F" w:rsidR="00D077E9" w:rsidRDefault="001B0EC7" w:rsidP="00AB02A7">
            <w:pPr>
              <w:rPr>
                <w:noProof/>
              </w:rPr>
            </w:pPr>
            <w:r>
              <w:rPr>
                <w:noProof/>
              </w:rPr>
              <w:t>Usoa Larrate</w:t>
            </w:r>
          </w:p>
          <w:p w14:paraId="750623A5" w14:textId="01755DF2" w:rsidR="00A876D1" w:rsidRDefault="001B0EC7" w:rsidP="00AB02A7">
            <w:pPr>
              <w:rPr>
                <w:noProof/>
              </w:rPr>
            </w:pPr>
            <w:r>
              <w:rPr>
                <w:noProof/>
              </w:rPr>
              <w:t>Jennifer P</w:t>
            </w:r>
            <w:r w:rsidR="00D92C5B">
              <w:rPr>
                <w:noProof/>
              </w:rPr>
              <w:t>é</w:t>
            </w:r>
            <w:r>
              <w:rPr>
                <w:noProof/>
              </w:rPr>
              <w:t>rez</w:t>
            </w:r>
          </w:p>
          <w:p w14:paraId="79B0C247" w14:textId="27B56591" w:rsidR="001B0EC7" w:rsidRDefault="001B0EC7" w:rsidP="00AB02A7">
            <w:pPr>
              <w:rPr>
                <w:noProof/>
              </w:rPr>
            </w:pPr>
            <w:r>
              <w:rPr>
                <w:noProof/>
              </w:rPr>
              <w:t>Sara Silvo</w:t>
            </w:r>
          </w:p>
          <w:p w14:paraId="0E7F122C" w14:textId="77777777" w:rsidR="00D077E9" w:rsidRPr="00D86945" w:rsidRDefault="00D077E9" w:rsidP="00AB02A7">
            <w:pPr>
              <w:rPr>
                <w:noProof/>
                <w:sz w:val="10"/>
                <w:szCs w:val="10"/>
              </w:rPr>
            </w:pPr>
          </w:p>
        </w:tc>
      </w:tr>
    </w:tbl>
    <w:p w14:paraId="719EFB84" w14:textId="4657A365" w:rsidR="00D077E9" w:rsidRDefault="00A876D1">
      <w:pPr>
        <w:spacing w:after="200"/>
        <w:rPr>
          <w:noProof/>
        </w:rPr>
      </w:pPr>
      <w:r>
        <w:rPr>
          <w:noProof/>
          <w:lang w:bidi="es-ES"/>
        </w:rPr>
        <mc:AlternateContent>
          <mc:Choice Requires="wps">
            <w:drawing>
              <wp:anchor distT="0" distB="0" distL="114300" distR="114300" simplePos="0" relativeHeight="251664384" behindDoc="1" locked="0" layoutInCell="1" allowOverlap="1" wp14:anchorId="26E57E01" wp14:editId="2D5C375D">
                <wp:simplePos x="0" y="0"/>
                <wp:positionH relativeFrom="column">
                  <wp:posOffset>-2981960</wp:posOffset>
                </wp:positionH>
                <wp:positionV relativeFrom="page">
                  <wp:posOffset>7245350</wp:posOffset>
                </wp:positionV>
                <wp:extent cx="10648950" cy="379285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10648950" cy="3792855"/>
                        </a:xfrm>
                        <a:prstGeom prst="rect">
                          <a:avLst/>
                        </a:prstGeom>
                        <a:gradFill flip="none" rotWithShape="1">
                          <a:gsLst>
                            <a:gs pos="0">
                              <a:schemeClr val="accent3">
                                <a:shade val="30000"/>
                                <a:satMod val="115000"/>
                              </a:schemeClr>
                            </a:gs>
                            <a:gs pos="50000">
                              <a:schemeClr val="accent3">
                                <a:shade val="67500"/>
                                <a:satMod val="115000"/>
                              </a:schemeClr>
                            </a:gs>
                            <a:gs pos="100000">
                              <a:schemeClr val="accent3">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AE7DF" id="Rectángulo 2" o:spid="_x0000_s1026" alt="rectángulo de color" style="position:absolute;margin-left:-234.8pt;margin-top:570.5pt;width:838.5pt;height:298.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" fillcolor="#0f3230 [966]" stroked="f" strokeweight="2pt">
                <v:fill color2="#34aba2 [3206]" rotate="t" colors="0 #156761;.5 #22978e;1 #2bb4aa" focus="100%" type="gradient"/>
                <w10:wrap anchory="page"/>
              </v:rect>
            </w:pict>
          </mc:Fallback>
        </mc:AlternateContent>
      </w:r>
      <w:r w:rsidR="00C35747">
        <w:rPr>
          <w:noProof/>
          <w:lang w:bidi="es-ES"/>
        </w:rPr>
        <mc:AlternateContent>
          <mc:Choice Requires="wps">
            <w:drawing>
              <wp:anchor distT="0" distB="0" distL="114300" distR="114300" simplePos="0" relativeHeight="251665408" behindDoc="1" locked="0" layoutInCell="1" allowOverlap="1" wp14:anchorId="5428227B" wp14:editId="45224D9A">
                <wp:simplePos x="0" y="0"/>
                <wp:positionH relativeFrom="column">
                  <wp:posOffset>-200660</wp:posOffset>
                </wp:positionH>
                <wp:positionV relativeFrom="page">
                  <wp:posOffset>1638300</wp:posOffset>
                </wp:positionV>
                <wp:extent cx="3938905" cy="7958455"/>
                <wp:effectExtent l="0" t="0" r="4445" b="444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7958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8C937" id="Rectángulo 3" o:spid="_x0000_s1026" alt="rectángulo blanco para texto en portada" style="position:absolute;margin-left:-15.8pt;margin-top:129pt;width:310.15pt;height:626.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" fillcolor="white [3212]" stroked="f" strokeweight="2pt">
                <w10:wrap anchory="page"/>
              </v:rect>
            </w:pict>
          </mc:Fallback>
        </mc:AlternateContent>
      </w:r>
      <w:r w:rsidR="00D077E9">
        <w:rPr>
          <w:noProof/>
          <w:lang w:bidi="es-ES"/>
        </w:rPr>
        <w:br w:type="page"/>
      </w:r>
    </w:p>
    <w:tbl>
      <w:tblPr>
        <w:tblW w:w="10210" w:type="dxa"/>
        <w:tblInd w:w="40" w:type="dxa"/>
        <w:tblCellMar>
          <w:left w:w="0" w:type="dxa"/>
          <w:right w:w="0" w:type="dxa"/>
        </w:tblCellMar>
        <w:tblLook w:val="0000" w:firstRow="0" w:lastRow="0" w:firstColumn="0" w:lastColumn="0" w:noHBand="0" w:noVBand="0"/>
      </w:tblPr>
      <w:tblGrid>
        <w:gridCol w:w="10210"/>
      </w:tblGrid>
      <w:tr w:rsidR="00D077E9" w14:paraId="5954766B" w14:textId="77777777" w:rsidTr="00C10D20">
        <w:trPr>
          <w:trHeight w:val="3546"/>
        </w:trPr>
        <w:tc>
          <w:tcPr>
            <w:tcW w:w="10210" w:type="dxa"/>
          </w:tcPr>
          <w:p w14:paraId="633B94DD" w14:textId="1401C9EA" w:rsidR="00C10D20" w:rsidRDefault="00C10D20" w:rsidP="00C10D20">
            <w:pPr>
              <w:pStyle w:val="Ttulo1"/>
              <w:rPr>
                <w:noProof/>
              </w:rPr>
            </w:pPr>
            <w:r>
              <w:rPr>
                <w:noProof/>
                <w:lang w:bidi="es-ES"/>
              </w:rPr>
              <w:lastRenderedPageBreak/>
              <w:t>Lunes 14</w:t>
            </w:r>
          </w:p>
          <w:p w14:paraId="2A63B298" w14:textId="7CF65AD7" w:rsidR="00D077E9" w:rsidRDefault="00C33536" w:rsidP="00D92C5B">
            <w:pPr>
              <w:pStyle w:val="Ttulo2"/>
              <w:jc w:val="both"/>
              <w:rPr>
                <w:noProof/>
              </w:rPr>
            </w:pPr>
            <w:sdt>
              <w:sdtPr>
                <w:rPr>
                  <w:noProof/>
                </w:rPr>
                <w:id w:val="1660650702"/>
                <w:placeholder>
                  <w:docPart w:val="4F03632F2D8E41C29FDC614FBA7AC52D"/>
                </w:placeholder>
                <w15:appearance w15:val="hidden"/>
              </w:sdtPr>
              <w:sdtEndPr/>
              <w:sdtContent>
                <w:r w:rsidR="00082482">
                  <w:rPr>
                    <w:noProof/>
                  </w:rPr>
                  <w:t>Presentación del Proyecto</w:t>
                </w:r>
              </w:sdtContent>
            </w:sdt>
          </w:p>
          <w:p w14:paraId="4DC74477" w14:textId="77777777" w:rsidR="00DF027C" w:rsidRDefault="00DF027C" w:rsidP="00D92C5B">
            <w:pPr>
              <w:jc w:val="both"/>
              <w:rPr>
                <w:noProof/>
              </w:rPr>
            </w:pPr>
          </w:p>
          <w:p w14:paraId="1AED05C1" w14:textId="0B15BC83" w:rsidR="006D7720" w:rsidRPr="00B81AF1" w:rsidRDefault="006D7720" w:rsidP="00D92C5B">
            <w:pPr>
              <w:pStyle w:val="Contenido"/>
              <w:jc w:val="both"/>
              <w:rPr>
                <w:noProof/>
                <w:color w:val="auto"/>
              </w:rPr>
            </w:pPr>
            <w:r w:rsidRPr="00B81AF1">
              <w:rPr>
                <w:noProof/>
                <w:color w:val="auto"/>
              </w:rPr>
              <w:t xml:space="preserve">Tras la presentación del proyecto LucaSteam por parte del </w:t>
            </w:r>
            <w:r w:rsidR="001E4040" w:rsidRPr="00B81AF1">
              <w:rPr>
                <w:noProof/>
                <w:color w:val="auto"/>
              </w:rPr>
              <w:t>Product Owner</w:t>
            </w:r>
            <w:r w:rsidR="00082482" w:rsidRPr="00B81AF1">
              <w:rPr>
                <w:noProof/>
                <w:color w:val="auto"/>
              </w:rPr>
              <w:t xml:space="preserve"> Antonio Santos </w:t>
            </w:r>
            <w:r w:rsidR="001E4040" w:rsidRPr="00B81AF1">
              <w:rPr>
                <w:noProof/>
                <w:color w:val="auto"/>
              </w:rPr>
              <w:t>a las</w:t>
            </w:r>
            <w:r w:rsidR="00082482" w:rsidRPr="00B81AF1">
              <w:rPr>
                <w:noProof/>
                <w:color w:val="auto"/>
              </w:rPr>
              <w:t xml:space="preserve"> 15:00</w:t>
            </w:r>
            <w:r w:rsidR="001E4040" w:rsidRPr="00B81AF1">
              <w:rPr>
                <w:noProof/>
                <w:color w:val="auto"/>
              </w:rPr>
              <w:t>h</w:t>
            </w:r>
            <w:r w:rsidRPr="00B81AF1">
              <w:rPr>
                <w:noProof/>
                <w:color w:val="auto"/>
              </w:rPr>
              <w:t xml:space="preserve"> del 14</w:t>
            </w:r>
            <w:r w:rsidR="001E4040" w:rsidRPr="00B81AF1">
              <w:rPr>
                <w:noProof/>
                <w:color w:val="auto"/>
              </w:rPr>
              <w:t xml:space="preserve"> de Junio de 2021</w:t>
            </w:r>
            <w:r w:rsidRPr="00B81AF1">
              <w:rPr>
                <w:noProof/>
                <w:color w:val="auto"/>
              </w:rPr>
              <w:t xml:space="preserve">, procedimos a la </w:t>
            </w:r>
            <w:r w:rsidR="001E4040" w:rsidRPr="00B81AF1">
              <w:rPr>
                <w:noProof/>
                <w:color w:val="auto"/>
              </w:rPr>
              <w:t>creación del equipo de desarrollo.</w:t>
            </w:r>
          </w:p>
          <w:p w14:paraId="58382F1F" w14:textId="77777777" w:rsidR="006D7720" w:rsidRPr="00B81AF1" w:rsidRDefault="006D7720" w:rsidP="00D92C5B">
            <w:pPr>
              <w:pStyle w:val="Contenido"/>
              <w:jc w:val="both"/>
              <w:rPr>
                <w:noProof/>
                <w:color w:val="auto"/>
              </w:rPr>
            </w:pPr>
          </w:p>
          <w:p w14:paraId="6B6EC8B5" w14:textId="2E2310E4" w:rsidR="006D7720" w:rsidRPr="00B81AF1" w:rsidRDefault="00082482" w:rsidP="00D92C5B">
            <w:pPr>
              <w:pStyle w:val="Contenido"/>
              <w:jc w:val="both"/>
              <w:rPr>
                <w:noProof/>
                <w:color w:val="auto"/>
              </w:rPr>
            </w:pPr>
            <w:r w:rsidRPr="00B81AF1">
              <w:rPr>
                <w:noProof/>
                <w:color w:val="auto"/>
              </w:rPr>
              <w:t>E</w:t>
            </w:r>
            <w:r w:rsidR="001E4040" w:rsidRPr="00B81AF1">
              <w:rPr>
                <w:noProof/>
                <w:color w:val="auto"/>
              </w:rPr>
              <w:t xml:space="preserve">ste equipo de desarrollo, denominado grupo02, </w:t>
            </w:r>
            <w:r w:rsidRPr="00B81AF1">
              <w:rPr>
                <w:noProof/>
                <w:color w:val="auto"/>
              </w:rPr>
              <w:t>está formado por Maria Castro, Patricia Garc</w:t>
            </w:r>
            <w:r w:rsidR="00D92C5B">
              <w:rPr>
                <w:noProof/>
                <w:color w:val="auto"/>
              </w:rPr>
              <w:t>í</w:t>
            </w:r>
            <w:r w:rsidRPr="00B81AF1">
              <w:rPr>
                <w:noProof/>
                <w:color w:val="auto"/>
              </w:rPr>
              <w:t>a, Usoa Larrate, Jennifer P</w:t>
            </w:r>
            <w:r w:rsidR="00D92C5B">
              <w:rPr>
                <w:noProof/>
                <w:color w:val="auto"/>
              </w:rPr>
              <w:t>é</w:t>
            </w:r>
            <w:r w:rsidRPr="00B81AF1">
              <w:rPr>
                <w:noProof/>
                <w:color w:val="auto"/>
              </w:rPr>
              <w:t>rez y Sara Silvo.</w:t>
            </w:r>
          </w:p>
          <w:p w14:paraId="5C575B9C" w14:textId="77777777" w:rsidR="006D7720" w:rsidRPr="00B81AF1" w:rsidRDefault="006D7720" w:rsidP="00D92C5B">
            <w:pPr>
              <w:pStyle w:val="Contenido"/>
              <w:jc w:val="both"/>
              <w:rPr>
                <w:noProof/>
                <w:color w:val="auto"/>
              </w:rPr>
            </w:pPr>
          </w:p>
          <w:p w14:paraId="55C1FEA5" w14:textId="77777777" w:rsidR="001E4040" w:rsidRPr="00B81AF1" w:rsidRDefault="006D7720" w:rsidP="00D92C5B">
            <w:pPr>
              <w:pStyle w:val="Contenido"/>
              <w:jc w:val="both"/>
              <w:rPr>
                <w:noProof/>
                <w:color w:val="auto"/>
              </w:rPr>
            </w:pPr>
            <w:r w:rsidRPr="00B81AF1">
              <w:rPr>
                <w:noProof/>
                <w:color w:val="auto"/>
              </w:rPr>
              <w:t xml:space="preserve">En la primera reunión </w:t>
            </w:r>
            <w:r w:rsidR="001E4040" w:rsidRPr="00B81AF1">
              <w:rPr>
                <w:noProof/>
                <w:color w:val="auto"/>
              </w:rPr>
              <w:t>se nombro a U</w:t>
            </w:r>
            <w:r w:rsidRPr="00B81AF1">
              <w:rPr>
                <w:noProof/>
                <w:color w:val="auto"/>
              </w:rPr>
              <w:t xml:space="preserve">soa Larrate como Scrum Master y </w:t>
            </w:r>
            <w:r w:rsidR="001E4040" w:rsidRPr="00B81AF1">
              <w:rPr>
                <w:noProof/>
                <w:color w:val="auto"/>
              </w:rPr>
              <w:t xml:space="preserve">se consensuaron </w:t>
            </w:r>
            <w:r w:rsidRPr="00B81AF1">
              <w:rPr>
                <w:noProof/>
                <w:color w:val="auto"/>
              </w:rPr>
              <w:t xml:space="preserve">las herramientas que </w:t>
            </w:r>
            <w:r w:rsidR="001E4040" w:rsidRPr="00B81AF1">
              <w:rPr>
                <w:noProof/>
                <w:color w:val="auto"/>
              </w:rPr>
              <w:t xml:space="preserve">se </w:t>
            </w:r>
            <w:r w:rsidRPr="00B81AF1">
              <w:rPr>
                <w:noProof/>
                <w:color w:val="auto"/>
              </w:rPr>
              <w:t>iba</w:t>
            </w:r>
            <w:r w:rsidR="001E4040" w:rsidRPr="00B81AF1">
              <w:rPr>
                <w:noProof/>
                <w:color w:val="auto"/>
              </w:rPr>
              <w:t>n</w:t>
            </w:r>
            <w:r w:rsidRPr="00B81AF1">
              <w:rPr>
                <w:noProof/>
                <w:color w:val="auto"/>
              </w:rPr>
              <w:t xml:space="preserve"> a utilizar en el proyecto: </w:t>
            </w:r>
          </w:p>
          <w:p w14:paraId="2264A2F9" w14:textId="77777777" w:rsidR="001E4040" w:rsidRPr="00B81AF1" w:rsidRDefault="006D7720" w:rsidP="00D92C5B">
            <w:pPr>
              <w:pStyle w:val="Contenido"/>
              <w:numPr>
                <w:ilvl w:val="0"/>
                <w:numId w:val="1"/>
              </w:numPr>
              <w:jc w:val="both"/>
              <w:rPr>
                <w:noProof/>
                <w:color w:val="auto"/>
              </w:rPr>
            </w:pPr>
            <w:r w:rsidRPr="00B81AF1">
              <w:rPr>
                <w:noProof/>
                <w:color w:val="auto"/>
              </w:rPr>
              <w:t>Jira</w:t>
            </w:r>
            <w:r w:rsidR="001E4040" w:rsidRPr="00B81AF1">
              <w:rPr>
                <w:noProof/>
                <w:color w:val="auto"/>
              </w:rPr>
              <w:t>,</w:t>
            </w:r>
            <w:r w:rsidRPr="00B81AF1">
              <w:rPr>
                <w:noProof/>
                <w:color w:val="auto"/>
              </w:rPr>
              <w:t xml:space="preserve"> para el seguimiento y la gestión del proyecto</w:t>
            </w:r>
            <w:r w:rsidR="001E4040" w:rsidRPr="00B81AF1">
              <w:rPr>
                <w:noProof/>
                <w:color w:val="auto"/>
              </w:rPr>
              <w:t>.</w:t>
            </w:r>
          </w:p>
          <w:p w14:paraId="46EE0BC0" w14:textId="57ABA9C5" w:rsidR="006D7720" w:rsidRPr="00B81AF1" w:rsidRDefault="006D7720" w:rsidP="00D92C5B">
            <w:pPr>
              <w:pStyle w:val="Contenido"/>
              <w:numPr>
                <w:ilvl w:val="0"/>
                <w:numId w:val="1"/>
              </w:numPr>
              <w:jc w:val="both"/>
              <w:rPr>
                <w:noProof/>
                <w:color w:val="auto"/>
              </w:rPr>
            </w:pPr>
            <w:r w:rsidRPr="00B81AF1">
              <w:rPr>
                <w:noProof/>
                <w:color w:val="auto"/>
              </w:rPr>
              <w:t>GitHub</w:t>
            </w:r>
            <w:r w:rsidR="001E4040" w:rsidRPr="00B81AF1">
              <w:rPr>
                <w:noProof/>
                <w:color w:val="auto"/>
              </w:rPr>
              <w:t xml:space="preserve">, </w:t>
            </w:r>
            <w:r w:rsidRPr="00B81AF1">
              <w:rPr>
                <w:noProof/>
                <w:color w:val="auto"/>
              </w:rPr>
              <w:t xml:space="preserve">para compartir las </w:t>
            </w:r>
            <w:r w:rsidR="001E4040" w:rsidRPr="00B81AF1">
              <w:rPr>
                <w:noProof/>
                <w:color w:val="auto"/>
              </w:rPr>
              <w:t>versione</w:t>
            </w:r>
            <w:r w:rsidRPr="00B81AF1">
              <w:rPr>
                <w:noProof/>
                <w:color w:val="auto"/>
              </w:rPr>
              <w:t xml:space="preserve">s de código. </w:t>
            </w:r>
          </w:p>
          <w:p w14:paraId="3523FB7B" w14:textId="40737ABF" w:rsidR="00082482" w:rsidRPr="00B81AF1" w:rsidRDefault="00082482" w:rsidP="00D92C5B">
            <w:pPr>
              <w:pStyle w:val="Contenido"/>
              <w:jc w:val="both"/>
              <w:rPr>
                <w:noProof/>
                <w:color w:val="auto"/>
              </w:rPr>
            </w:pPr>
          </w:p>
          <w:p w14:paraId="2938BBCB" w14:textId="34B48ECC" w:rsidR="00082482" w:rsidRPr="00B81AF1" w:rsidRDefault="006D7720" w:rsidP="00D92C5B">
            <w:pPr>
              <w:pStyle w:val="Contenido"/>
              <w:jc w:val="both"/>
              <w:rPr>
                <w:noProof/>
                <w:color w:val="auto"/>
              </w:rPr>
            </w:pPr>
            <w:r w:rsidRPr="00B81AF1">
              <w:rPr>
                <w:noProof/>
                <w:color w:val="auto"/>
              </w:rPr>
              <w:t xml:space="preserve">Siguiendo la metodología ágil Scrum, </w:t>
            </w:r>
            <w:r w:rsidR="001E4040" w:rsidRPr="00B81AF1">
              <w:rPr>
                <w:noProof/>
                <w:color w:val="auto"/>
              </w:rPr>
              <w:t>se mantuvo</w:t>
            </w:r>
            <w:r w:rsidRPr="00B81AF1">
              <w:rPr>
                <w:noProof/>
                <w:color w:val="auto"/>
              </w:rPr>
              <w:t xml:space="preserve"> una</w:t>
            </w:r>
            <w:r w:rsidR="001E4040" w:rsidRPr="00B81AF1">
              <w:rPr>
                <w:noProof/>
                <w:color w:val="auto"/>
              </w:rPr>
              <w:t xml:space="preserve"> primera</w:t>
            </w:r>
            <w:r w:rsidRPr="00B81AF1">
              <w:rPr>
                <w:noProof/>
                <w:color w:val="auto"/>
              </w:rPr>
              <w:t xml:space="preserve"> reunión para desarrollar el Backlog</w:t>
            </w:r>
            <w:r w:rsidR="001E4040" w:rsidRPr="00B81AF1">
              <w:rPr>
                <w:noProof/>
                <w:color w:val="auto"/>
              </w:rPr>
              <w:t xml:space="preserve">. De forma consensuada, se establecieron </w:t>
            </w:r>
            <w:r w:rsidRPr="00B81AF1">
              <w:rPr>
                <w:noProof/>
                <w:color w:val="auto"/>
              </w:rPr>
              <w:t>los requerimientos del proyecto.</w:t>
            </w:r>
          </w:p>
          <w:p w14:paraId="6CB52845" w14:textId="77777777" w:rsidR="00DF027C" w:rsidRPr="00B81AF1" w:rsidRDefault="00DF027C" w:rsidP="00D92C5B">
            <w:pPr>
              <w:jc w:val="both"/>
              <w:rPr>
                <w:noProof/>
                <w:color w:val="auto"/>
              </w:rPr>
            </w:pPr>
          </w:p>
          <w:p w14:paraId="39563747" w14:textId="6E9618F0" w:rsidR="00DF027C" w:rsidRPr="00B81AF1" w:rsidRDefault="001E4040" w:rsidP="00D92C5B">
            <w:pPr>
              <w:pStyle w:val="Contenido"/>
              <w:jc w:val="both"/>
              <w:rPr>
                <w:noProof/>
                <w:color w:val="auto"/>
              </w:rPr>
            </w:pPr>
            <w:r w:rsidRPr="00B81AF1">
              <w:rPr>
                <w:noProof/>
                <w:color w:val="auto"/>
              </w:rPr>
              <w:t>Una vez validados por el Product Owner, se realizó el primer Sprint y se estableció como fecha de finalización el miercoles 1</w:t>
            </w:r>
            <w:r w:rsidR="002F605A" w:rsidRPr="00B81AF1">
              <w:rPr>
                <w:noProof/>
                <w:color w:val="auto"/>
              </w:rPr>
              <w:t>6</w:t>
            </w:r>
            <w:r w:rsidRPr="00B81AF1">
              <w:rPr>
                <w:noProof/>
                <w:color w:val="auto"/>
              </w:rPr>
              <w:t xml:space="preserve"> de Junio a las 8:00.</w:t>
            </w:r>
          </w:p>
          <w:p w14:paraId="7B77EA39" w14:textId="4261856B" w:rsidR="001E4040" w:rsidRPr="00B81AF1" w:rsidRDefault="001E4040" w:rsidP="00D92C5B">
            <w:pPr>
              <w:pStyle w:val="Contenido"/>
              <w:jc w:val="both"/>
              <w:rPr>
                <w:noProof/>
                <w:color w:val="auto"/>
              </w:rPr>
            </w:pPr>
          </w:p>
          <w:p w14:paraId="70C1D6D2" w14:textId="4D2BE190" w:rsidR="001E4040" w:rsidRDefault="001E4040" w:rsidP="00D92C5B">
            <w:pPr>
              <w:pStyle w:val="Contenido"/>
              <w:jc w:val="both"/>
              <w:rPr>
                <w:noProof/>
                <w:color w:val="auto"/>
              </w:rPr>
            </w:pPr>
            <w:r w:rsidRPr="00B81AF1">
              <w:rPr>
                <w:noProof/>
                <w:color w:val="auto"/>
              </w:rPr>
              <w:t xml:space="preserve">Se </w:t>
            </w:r>
            <w:r w:rsidR="002C7FDB">
              <w:rPr>
                <w:noProof/>
                <w:color w:val="auto"/>
              </w:rPr>
              <w:t xml:space="preserve">valoraron los conocimientos del equipo en Git y se concretó la necesidad de </w:t>
            </w:r>
            <w:r w:rsidRPr="00B81AF1">
              <w:rPr>
                <w:noProof/>
                <w:color w:val="auto"/>
              </w:rPr>
              <w:t>una formación conjuta</w:t>
            </w:r>
            <w:r w:rsidR="002C7FDB">
              <w:rPr>
                <w:noProof/>
                <w:color w:val="auto"/>
              </w:rPr>
              <w:t xml:space="preserve"> sobre su</w:t>
            </w:r>
            <w:r w:rsidRPr="00B81AF1">
              <w:rPr>
                <w:noProof/>
                <w:color w:val="auto"/>
              </w:rPr>
              <w:t xml:space="preserve"> funcionamiento y </w:t>
            </w:r>
            <w:r w:rsidR="002C7FDB">
              <w:rPr>
                <w:noProof/>
                <w:color w:val="auto"/>
              </w:rPr>
              <w:t>comandos</w:t>
            </w:r>
            <w:r w:rsidRPr="00B81AF1">
              <w:rPr>
                <w:noProof/>
                <w:color w:val="auto"/>
              </w:rPr>
              <w:t xml:space="preserve"> básicos</w:t>
            </w:r>
            <w:r w:rsidR="002C7FDB">
              <w:rPr>
                <w:noProof/>
                <w:color w:val="auto"/>
              </w:rPr>
              <w:t>. Dicha formación tuvo lugar de forma inmediata.</w:t>
            </w:r>
          </w:p>
          <w:p w14:paraId="77AF0216" w14:textId="0FF00D2B" w:rsidR="002C7FDB" w:rsidRDefault="002C7FDB" w:rsidP="00D92C5B">
            <w:pPr>
              <w:pStyle w:val="Contenido"/>
              <w:jc w:val="both"/>
              <w:rPr>
                <w:noProof/>
                <w:color w:val="auto"/>
              </w:rPr>
            </w:pPr>
          </w:p>
          <w:p w14:paraId="0735E8E4" w14:textId="7F335DE4" w:rsidR="002C7FDB" w:rsidRPr="00B81AF1" w:rsidRDefault="002C7FDB" w:rsidP="00D92C5B">
            <w:pPr>
              <w:pStyle w:val="Contenido"/>
              <w:jc w:val="both"/>
              <w:rPr>
                <w:noProof/>
                <w:color w:val="auto"/>
              </w:rPr>
            </w:pPr>
            <w:r>
              <w:rPr>
                <w:noProof/>
                <w:color w:val="auto"/>
              </w:rPr>
              <w:t>A continuación, se muestran las tareas y subtareas del Sprint 1</w:t>
            </w:r>
          </w:p>
          <w:p w14:paraId="32D2637D" w14:textId="5EA1DAB4" w:rsidR="001E4040" w:rsidRDefault="001E4040" w:rsidP="00D92C5B">
            <w:pPr>
              <w:pStyle w:val="Contenido"/>
              <w:jc w:val="both"/>
              <w:rPr>
                <w:noProof/>
              </w:rPr>
            </w:pPr>
          </w:p>
          <w:p w14:paraId="0250095B" w14:textId="538392FE" w:rsidR="002C7FDB" w:rsidRDefault="002C7FDB" w:rsidP="00D92C5B">
            <w:pPr>
              <w:pStyle w:val="Contenido"/>
              <w:jc w:val="both"/>
              <w:rPr>
                <w:noProof/>
              </w:rPr>
            </w:pPr>
          </w:p>
          <w:p w14:paraId="79AAF72F" w14:textId="2ED9BFE9" w:rsidR="002C7FDB" w:rsidRDefault="002C7FDB" w:rsidP="00D92C5B">
            <w:pPr>
              <w:pStyle w:val="Contenido"/>
              <w:jc w:val="both"/>
              <w:rPr>
                <w:noProof/>
              </w:rPr>
            </w:pPr>
          </w:p>
          <w:p w14:paraId="72A40E9B" w14:textId="1AD13CA8" w:rsidR="002C7FDB" w:rsidRDefault="002C7FDB" w:rsidP="00D92C5B">
            <w:pPr>
              <w:pStyle w:val="Contenido"/>
              <w:jc w:val="both"/>
              <w:rPr>
                <w:noProof/>
              </w:rPr>
            </w:pPr>
          </w:p>
          <w:p w14:paraId="6810C5AE" w14:textId="667C9D71" w:rsidR="002C7FDB" w:rsidRDefault="002C7FDB" w:rsidP="00D92C5B">
            <w:pPr>
              <w:pStyle w:val="Contenido"/>
              <w:jc w:val="both"/>
              <w:rPr>
                <w:noProof/>
              </w:rPr>
            </w:pPr>
          </w:p>
          <w:p w14:paraId="55B0F435" w14:textId="00956E46" w:rsidR="002C7FDB" w:rsidRDefault="002C7FDB" w:rsidP="00D92C5B">
            <w:pPr>
              <w:pStyle w:val="Contenido"/>
              <w:jc w:val="both"/>
              <w:rPr>
                <w:noProof/>
              </w:rPr>
            </w:pPr>
          </w:p>
          <w:p w14:paraId="7FB41ECF" w14:textId="3C0EF1EC" w:rsidR="002C7FDB" w:rsidRDefault="002C7FDB" w:rsidP="00D92C5B">
            <w:pPr>
              <w:pStyle w:val="Contenido"/>
              <w:jc w:val="both"/>
              <w:rPr>
                <w:noProof/>
              </w:rPr>
            </w:pPr>
          </w:p>
          <w:p w14:paraId="2463C061" w14:textId="21D81452" w:rsidR="002C7FDB" w:rsidRDefault="002C7FDB" w:rsidP="00D92C5B">
            <w:pPr>
              <w:pStyle w:val="Contenido"/>
              <w:jc w:val="both"/>
              <w:rPr>
                <w:noProof/>
              </w:rPr>
            </w:pPr>
          </w:p>
          <w:p w14:paraId="79904169" w14:textId="2E2A5F1E" w:rsidR="002C7FDB" w:rsidRDefault="002C7FDB" w:rsidP="00D92C5B">
            <w:pPr>
              <w:pStyle w:val="Contenido"/>
              <w:jc w:val="both"/>
              <w:rPr>
                <w:noProof/>
              </w:rPr>
            </w:pPr>
          </w:p>
          <w:p w14:paraId="2A8FD30C" w14:textId="6AA04255" w:rsidR="002C7FDB" w:rsidRDefault="002C7FDB" w:rsidP="00D92C5B">
            <w:pPr>
              <w:pStyle w:val="Contenido"/>
              <w:jc w:val="both"/>
              <w:rPr>
                <w:noProof/>
              </w:rPr>
            </w:pPr>
          </w:p>
          <w:p w14:paraId="211DA1F4" w14:textId="08DAD6C6" w:rsidR="002C7FDB" w:rsidRDefault="002C7FDB" w:rsidP="00D92C5B">
            <w:pPr>
              <w:pStyle w:val="Contenido"/>
              <w:jc w:val="both"/>
              <w:rPr>
                <w:noProof/>
              </w:rPr>
            </w:pPr>
          </w:p>
          <w:p w14:paraId="3CD78637" w14:textId="77777777" w:rsidR="001E4040" w:rsidRDefault="001E4040" w:rsidP="00D92C5B">
            <w:pPr>
              <w:pStyle w:val="Contenido"/>
              <w:jc w:val="both"/>
              <w:rPr>
                <w:noProof/>
              </w:rPr>
            </w:pPr>
          </w:p>
          <w:tbl>
            <w:tblPr>
              <w:tblW w:w="5000" w:type="pct"/>
              <w:shd w:val="clear" w:color="auto" w:fill="FFFFFF"/>
              <w:tblCellMar>
                <w:left w:w="0" w:type="dxa"/>
                <w:right w:w="0" w:type="dxa"/>
              </w:tblCellMar>
              <w:tblLook w:val="04A0" w:firstRow="1" w:lastRow="0" w:firstColumn="1" w:lastColumn="0" w:noHBand="0" w:noVBand="1"/>
            </w:tblPr>
            <w:tblGrid>
              <w:gridCol w:w="1937"/>
              <w:gridCol w:w="5527"/>
              <w:gridCol w:w="2553"/>
              <w:gridCol w:w="177"/>
            </w:tblGrid>
            <w:tr w:rsidR="002C7FDB" w14:paraId="7A5E4F3C" w14:textId="77777777" w:rsidTr="00465D72">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93F8ED" w14:textId="77777777" w:rsidR="002C7FDB" w:rsidRDefault="002C7FDB" w:rsidP="002C7FDB">
                  <w:pPr>
                    <w:pStyle w:val="Ttulo3"/>
                    <w:rPr>
                      <w:rFonts w:eastAsia="Times New Roman"/>
                    </w:rPr>
                  </w:pPr>
                  <w:r>
                    <w:rPr>
                      <w:rFonts w:eastAsia="Times New Roman"/>
                    </w:rPr>
                    <w:t>[Tarea 1]</w:t>
                  </w:r>
                </w:p>
                <w:p w14:paraId="3F73F59A" w14:textId="7BC17F60" w:rsidR="002C7FDB" w:rsidRDefault="00C33536" w:rsidP="002C7FDB">
                  <w:pPr>
                    <w:pStyle w:val="Ttulo3"/>
                    <w:rPr>
                      <w:rFonts w:eastAsia="Times New Roman"/>
                    </w:rPr>
                  </w:pPr>
                  <w:hyperlink r:id="rId9" w:history="1">
                    <w:r w:rsidR="002C7FDB" w:rsidRPr="002C7FDB">
                      <w:rPr>
                        <w:rStyle w:val="Hipervnculo"/>
                        <w:rFonts w:eastAsia="Times New Roman"/>
                        <w:sz w:val="38"/>
                        <w:szCs w:val="38"/>
                      </w:rPr>
                      <w:t>Yo como administrador quiero dar de alta un juego nuevo</w:t>
                    </w:r>
                  </w:hyperlink>
                  <w:r w:rsidR="002C7FDB">
                    <w:rPr>
                      <w:rFonts w:eastAsia="Times New Roman"/>
                    </w:rPr>
                    <w:t xml:space="preserve"> </w:t>
                  </w:r>
                </w:p>
                <w:p w14:paraId="0B3B3B4A" w14:textId="7ED15342" w:rsidR="002C7FDB" w:rsidRDefault="002C7FDB" w:rsidP="002C7FDB">
                  <w:pPr>
                    <w:pStyle w:val="Ttulo3"/>
                    <w:rPr>
                      <w:rFonts w:eastAsia="Times New Roman"/>
                      <w:sz w:val="27"/>
                      <w:szCs w:val="27"/>
                    </w:rPr>
                  </w:pPr>
                  <w:r>
                    <w:rPr>
                      <w:rFonts w:eastAsia="Times New Roman"/>
                      <w:b w:val="0"/>
                      <w:bCs/>
                      <w:sz w:val="16"/>
                      <w:szCs w:val="16"/>
                    </w:rPr>
                    <w:t xml:space="preserve">Creada: 14/jun/21  Actualizada: 14/jun/21 </w:t>
                  </w:r>
                </w:p>
              </w:tc>
            </w:tr>
            <w:tr w:rsidR="00CA762B" w14:paraId="657E3C8B"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BE9CC7" w14:textId="77777777" w:rsidR="00CA762B" w:rsidRDefault="00CA762B" w:rsidP="00CA762B">
                  <w:pPr>
                    <w:rPr>
                      <w:rFonts w:eastAsia="Times New Roman"/>
                    </w:rPr>
                  </w:pPr>
                  <w:r>
                    <w:rPr>
                      <w:rFonts w:eastAsia="Times New Roman"/>
                      <w:b w:val="0"/>
                      <w:bCs/>
                    </w:rPr>
                    <w:t>Clave</w:t>
                  </w:r>
                </w:p>
              </w:tc>
              <w:tc>
                <w:tcPr>
                  <w:tcW w:w="2711"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914447" w14:textId="77777777" w:rsidR="00CA762B" w:rsidRDefault="00CA762B" w:rsidP="00CA762B">
                  <w:pPr>
                    <w:rPr>
                      <w:rFonts w:eastAsia="Times New Roman"/>
                    </w:rPr>
                  </w:pPr>
                  <w:r>
                    <w:rPr>
                      <w:rFonts w:eastAsia="Times New Roman"/>
                      <w:b w:val="0"/>
                      <w:bCs/>
                    </w:rPr>
                    <w:t>Resumen</w:t>
                  </w:r>
                </w:p>
              </w:tc>
              <w:tc>
                <w:tcPr>
                  <w:tcW w:w="1252"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F5244B" w14:textId="77777777" w:rsidR="00CA762B" w:rsidRDefault="00CA762B" w:rsidP="00CA762B">
                  <w:pPr>
                    <w:rPr>
                      <w:rFonts w:eastAsia="Times New Roman"/>
                    </w:rPr>
                  </w:pPr>
                  <w:r>
                    <w:rPr>
                      <w:rFonts w:eastAsia="Times New Roman"/>
                      <w:b w:val="0"/>
                      <w:bCs/>
                    </w:rPr>
                    <w:t>Tipo</w:t>
                  </w:r>
                </w:p>
              </w:tc>
            </w:tr>
            <w:tr w:rsidR="00CA762B" w14:paraId="45CF5AA2"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E57E88" w14:textId="77777777" w:rsidR="00CA762B" w:rsidRDefault="00C33536" w:rsidP="00CA762B">
                  <w:pPr>
                    <w:rPr>
                      <w:rFonts w:eastAsia="Times New Roman"/>
                    </w:rPr>
                  </w:pPr>
                  <w:hyperlink r:id="rId10" w:history="1">
                    <w:r w:rsidR="00CA762B">
                      <w:rPr>
                        <w:rStyle w:val="Hipervnculo"/>
                        <w:rFonts w:eastAsia="Times New Roman"/>
                      </w:rPr>
                      <w:t>PROYEC-14</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33FFAD" w14:textId="77777777" w:rsidR="00CA762B" w:rsidRDefault="00C33536" w:rsidP="00CA762B">
                  <w:pPr>
                    <w:rPr>
                      <w:rFonts w:eastAsia="Times New Roman"/>
                    </w:rPr>
                  </w:pPr>
                  <w:hyperlink r:id="rId11" w:history="1">
                    <w:r w:rsidR="00CA762B">
                      <w:rPr>
                        <w:rStyle w:val="Hipervnculo"/>
                        <w:rFonts w:eastAsia="Times New Roman"/>
                      </w:rPr>
                      <w:t>Crear estructura del proyecto en eclipse</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E44246" w14:textId="77777777" w:rsidR="00CA762B" w:rsidRDefault="00CA762B" w:rsidP="00CA762B">
                  <w:pPr>
                    <w:rPr>
                      <w:rFonts w:eastAsia="Times New Roman"/>
                    </w:rPr>
                  </w:pPr>
                  <w:r>
                    <w:rPr>
                      <w:rFonts w:eastAsia="Times New Roman"/>
                    </w:rPr>
                    <w:t xml:space="preserve">Subtarea </w:t>
                  </w:r>
                </w:p>
              </w:tc>
            </w:tr>
            <w:tr w:rsidR="00CA762B" w14:paraId="07F19428"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D4E593" w14:textId="77777777" w:rsidR="00CA762B" w:rsidRDefault="00C33536" w:rsidP="00CA762B">
                  <w:pPr>
                    <w:rPr>
                      <w:rFonts w:eastAsia="Times New Roman"/>
                    </w:rPr>
                  </w:pPr>
                  <w:hyperlink r:id="rId12" w:history="1">
                    <w:r w:rsidR="00CA762B">
                      <w:rPr>
                        <w:rStyle w:val="Hipervnculo"/>
                        <w:rFonts w:eastAsia="Times New Roman"/>
                      </w:rPr>
                      <w:t>PROYEC-15</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780163" w14:textId="77777777" w:rsidR="00CA762B" w:rsidRDefault="00C33536" w:rsidP="00CA762B">
                  <w:pPr>
                    <w:rPr>
                      <w:rFonts w:eastAsia="Times New Roman"/>
                    </w:rPr>
                  </w:pPr>
                  <w:hyperlink r:id="rId13" w:history="1">
                    <w:r w:rsidR="00CA762B">
                      <w:rPr>
                        <w:rStyle w:val="Hipervnculo"/>
                        <w:rFonts w:eastAsia="Times New Roman"/>
                      </w:rPr>
                      <w:t xml:space="preserve">Crear repositorio </w:t>
                    </w:r>
                    <w:proofErr w:type="spellStart"/>
                    <w:r w:rsidR="00CA762B">
                      <w:rPr>
                        <w:rStyle w:val="Hipervnculo"/>
                        <w:rFonts w:eastAsia="Times New Roman"/>
                      </w:rPr>
                      <w:t>github</w:t>
                    </w:r>
                    <w:proofErr w:type="spellEnd"/>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D9E34A" w14:textId="77777777" w:rsidR="00CA762B" w:rsidRDefault="00CA762B" w:rsidP="00CA762B">
                  <w:pPr>
                    <w:rPr>
                      <w:rFonts w:eastAsia="Times New Roman"/>
                    </w:rPr>
                  </w:pPr>
                  <w:r>
                    <w:rPr>
                      <w:rFonts w:eastAsia="Times New Roman"/>
                    </w:rPr>
                    <w:t xml:space="preserve">Subtarea </w:t>
                  </w:r>
                </w:p>
              </w:tc>
            </w:tr>
            <w:tr w:rsidR="00CA762B" w14:paraId="43584D8C"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CD8930" w14:textId="77777777" w:rsidR="00CA762B" w:rsidRDefault="00C33536" w:rsidP="00CA762B">
                  <w:pPr>
                    <w:rPr>
                      <w:rFonts w:eastAsia="Times New Roman"/>
                    </w:rPr>
                  </w:pPr>
                  <w:hyperlink r:id="rId14" w:history="1">
                    <w:r w:rsidR="00CA762B">
                      <w:rPr>
                        <w:rStyle w:val="Hipervnculo"/>
                        <w:rFonts w:eastAsia="Times New Roman"/>
                      </w:rPr>
                      <w:t>PROYEC-16</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14DB4B" w14:textId="77777777" w:rsidR="00CA762B" w:rsidRDefault="00C33536" w:rsidP="00CA762B">
                  <w:pPr>
                    <w:rPr>
                      <w:rFonts w:eastAsia="Times New Roman"/>
                    </w:rPr>
                  </w:pPr>
                  <w:hyperlink r:id="rId15" w:history="1">
                    <w:r w:rsidR="00CA762B">
                      <w:rPr>
                        <w:rStyle w:val="Hipervnculo"/>
                        <w:rFonts w:eastAsia="Times New Roman"/>
                      </w:rPr>
                      <w:t xml:space="preserve">Investigar lectura archivo </w:t>
                    </w:r>
                    <w:proofErr w:type="spellStart"/>
                    <w:r w:rsidR="00CA762B">
                      <w:rPr>
                        <w:rStyle w:val="Hipervnculo"/>
                        <w:rFonts w:eastAsia="Times New Roman"/>
                      </w:rPr>
                      <w:t>csv</w:t>
                    </w:r>
                    <w:proofErr w:type="spellEnd"/>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2D9274" w14:textId="77777777" w:rsidR="00CA762B" w:rsidRDefault="00CA762B" w:rsidP="00CA762B">
                  <w:pPr>
                    <w:rPr>
                      <w:rFonts w:eastAsia="Times New Roman"/>
                    </w:rPr>
                  </w:pPr>
                  <w:r>
                    <w:rPr>
                      <w:rFonts w:eastAsia="Times New Roman"/>
                    </w:rPr>
                    <w:t xml:space="preserve">Subtarea </w:t>
                  </w:r>
                </w:p>
              </w:tc>
            </w:tr>
            <w:tr w:rsidR="00CA762B" w14:paraId="01E265E4"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A3D2CC" w14:textId="77777777" w:rsidR="00CA762B" w:rsidRDefault="00C33536" w:rsidP="00CA762B">
                  <w:pPr>
                    <w:rPr>
                      <w:rFonts w:eastAsia="Times New Roman"/>
                    </w:rPr>
                  </w:pPr>
                  <w:hyperlink r:id="rId16" w:history="1">
                    <w:r w:rsidR="00CA762B">
                      <w:rPr>
                        <w:rStyle w:val="Hipervnculo"/>
                        <w:rFonts w:eastAsia="Times New Roman"/>
                      </w:rPr>
                      <w:t>PROYEC-17</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DA94E9" w14:textId="77777777" w:rsidR="00CA762B" w:rsidRDefault="00C33536" w:rsidP="00CA762B">
                  <w:pPr>
                    <w:rPr>
                      <w:rFonts w:eastAsia="Times New Roman"/>
                    </w:rPr>
                  </w:pPr>
                  <w:hyperlink r:id="rId17" w:history="1">
                    <w:r w:rsidR="00CA762B">
                      <w:rPr>
                        <w:rStyle w:val="Hipervnculo"/>
                        <w:rFonts w:eastAsia="Times New Roman"/>
                      </w:rPr>
                      <w:t>Crear entidad JUEGO</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8F55FB" w14:textId="77777777" w:rsidR="00CA762B" w:rsidRDefault="00CA762B" w:rsidP="00CA762B">
                  <w:pPr>
                    <w:rPr>
                      <w:rFonts w:eastAsia="Times New Roman"/>
                    </w:rPr>
                  </w:pPr>
                  <w:r>
                    <w:rPr>
                      <w:rFonts w:eastAsia="Times New Roman"/>
                    </w:rPr>
                    <w:t xml:space="preserve">Subtarea </w:t>
                  </w:r>
                </w:p>
              </w:tc>
            </w:tr>
            <w:tr w:rsidR="00CA762B" w14:paraId="1592A02F"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6B8363" w14:textId="77777777" w:rsidR="00CA762B" w:rsidRDefault="00C33536" w:rsidP="00CA762B">
                  <w:pPr>
                    <w:rPr>
                      <w:rFonts w:eastAsia="Times New Roman"/>
                    </w:rPr>
                  </w:pPr>
                  <w:hyperlink r:id="rId18" w:history="1">
                    <w:r w:rsidR="00CA762B">
                      <w:rPr>
                        <w:rStyle w:val="Hipervnculo"/>
                        <w:rFonts w:eastAsia="Times New Roman"/>
                      </w:rPr>
                      <w:t>PROYEC-18</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9C6992" w14:textId="77777777" w:rsidR="00CA762B" w:rsidRDefault="00C33536" w:rsidP="00CA762B">
                  <w:pPr>
                    <w:rPr>
                      <w:rFonts w:eastAsia="Times New Roman"/>
                    </w:rPr>
                  </w:pPr>
                  <w:hyperlink r:id="rId19" w:history="1">
                    <w:r w:rsidR="00CA762B">
                      <w:rPr>
                        <w:rStyle w:val="Hipervnculo"/>
                        <w:rFonts w:eastAsia="Times New Roman"/>
                      </w:rPr>
                      <w:t>Investigar pruebas unitarias</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8AF981" w14:textId="77777777" w:rsidR="00CA762B" w:rsidRDefault="00CA762B" w:rsidP="00CA762B">
                  <w:pPr>
                    <w:rPr>
                      <w:rFonts w:eastAsia="Times New Roman"/>
                    </w:rPr>
                  </w:pPr>
                  <w:r>
                    <w:rPr>
                      <w:rFonts w:eastAsia="Times New Roman"/>
                    </w:rPr>
                    <w:t xml:space="preserve">Subtarea </w:t>
                  </w:r>
                </w:p>
              </w:tc>
            </w:tr>
            <w:tr w:rsidR="00CA762B" w14:paraId="35E1D662"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17E824" w14:textId="77777777" w:rsidR="00CA762B" w:rsidRDefault="00C33536" w:rsidP="00CA762B">
                  <w:pPr>
                    <w:rPr>
                      <w:rFonts w:eastAsia="Times New Roman"/>
                    </w:rPr>
                  </w:pPr>
                  <w:hyperlink r:id="rId20" w:history="1">
                    <w:r w:rsidR="00CA762B">
                      <w:rPr>
                        <w:rStyle w:val="Hipervnculo"/>
                        <w:rFonts w:eastAsia="Times New Roman"/>
                      </w:rPr>
                      <w:t>PROYEC-19</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318857" w14:textId="77777777" w:rsidR="00CA762B" w:rsidRDefault="00C33536" w:rsidP="00CA762B">
                  <w:pPr>
                    <w:rPr>
                      <w:rFonts w:eastAsia="Times New Roman"/>
                    </w:rPr>
                  </w:pPr>
                  <w:hyperlink r:id="rId21" w:history="1">
                    <w:r w:rsidR="00CA762B">
                      <w:rPr>
                        <w:rStyle w:val="Hipervnculo"/>
                        <w:rFonts w:eastAsia="Times New Roman"/>
                      </w:rPr>
                      <w:t>Crear entidad EDITOR</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485497" w14:textId="77777777" w:rsidR="00CA762B" w:rsidRDefault="00CA762B" w:rsidP="00CA762B">
                  <w:pPr>
                    <w:rPr>
                      <w:rFonts w:eastAsia="Times New Roman"/>
                    </w:rPr>
                  </w:pPr>
                  <w:r>
                    <w:rPr>
                      <w:rFonts w:eastAsia="Times New Roman"/>
                    </w:rPr>
                    <w:t xml:space="preserve">Subtarea </w:t>
                  </w:r>
                </w:p>
              </w:tc>
            </w:tr>
            <w:tr w:rsidR="00CA762B" w14:paraId="7C8A3F7F"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EA49EA" w14:textId="77777777" w:rsidR="00CA762B" w:rsidRDefault="00C33536" w:rsidP="00CA762B">
                  <w:pPr>
                    <w:rPr>
                      <w:rFonts w:eastAsia="Times New Roman"/>
                    </w:rPr>
                  </w:pPr>
                  <w:hyperlink r:id="rId22" w:history="1">
                    <w:r w:rsidR="00CA762B">
                      <w:rPr>
                        <w:rStyle w:val="Hipervnculo"/>
                        <w:rFonts w:eastAsia="Times New Roman"/>
                      </w:rPr>
                      <w:t>PROYEC-20</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226775" w14:textId="77777777" w:rsidR="00CA762B" w:rsidRDefault="00C33536" w:rsidP="00CA762B">
                  <w:pPr>
                    <w:rPr>
                      <w:rFonts w:eastAsia="Times New Roman"/>
                    </w:rPr>
                  </w:pPr>
                  <w:hyperlink r:id="rId23" w:history="1">
                    <w:r w:rsidR="00CA762B">
                      <w:rPr>
                        <w:rStyle w:val="Hipervnculo"/>
                        <w:rFonts w:eastAsia="Times New Roman"/>
                      </w:rPr>
                      <w:t>Crear entidad PLATAFORMA</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E7B7FD" w14:textId="77777777" w:rsidR="00CA762B" w:rsidRDefault="00CA762B" w:rsidP="00CA762B">
                  <w:pPr>
                    <w:rPr>
                      <w:rFonts w:eastAsia="Times New Roman"/>
                    </w:rPr>
                  </w:pPr>
                  <w:r>
                    <w:rPr>
                      <w:rFonts w:eastAsia="Times New Roman"/>
                    </w:rPr>
                    <w:t xml:space="preserve">Subtarea </w:t>
                  </w:r>
                </w:p>
              </w:tc>
            </w:tr>
            <w:tr w:rsidR="00CA762B" w14:paraId="66B93323"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B2DC21" w14:textId="77777777" w:rsidR="00CA762B" w:rsidRDefault="00C33536" w:rsidP="00CA762B">
                  <w:pPr>
                    <w:rPr>
                      <w:rFonts w:eastAsia="Times New Roman"/>
                    </w:rPr>
                  </w:pPr>
                  <w:hyperlink r:id="rId24" w:history="1">
                    <w:r w:rsidR="00CA762B">
                      <w:rPr>
                        <w:rStyle w:val="Hipervnculo"/>
                        <w:rFonts w:eastAsia="Times New Roman"/>
                      </w:rPr>
                      <w:t>PROYEC-21</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B3B489" w14:textId="77777777" w:rsidR="00CA762B" w:rsidRDefault="00C33536" w:rsidP="00CA762B">
                  <w:pPr>
                    <w:rPr>
                      <w:rFonts w:eastAsia="Times New Roman"/>
                    </w:rPr>
                  </w:pPr>
                  <w:hyperlink r:id="rId25" w:history="1">
                    <w:r w:rsidR="00CA762B">
                      <w:rPr>
                        <w:rStyle w:val="Hipervnculo"/>
                        <w:rFonts w:eastAsia="Times New Roman"/>
                      </w:rPr>
                      <w:t>Crear entidad GENERO</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219761" w14:textId="77777777" w:rsidR="00CA762B" w:rsidRDefault="00CA762B" w:rsidP="00CA762B">
                  <w:pPr>
                    <w:rPr>
                      <w:rFonts w:eastAsia="Times New Roman"/>
                    </w:rPr>
                  </w:pPr>
                  <w:r>
                    <w:rPr>
                      <w:rFonts w:eastAsia="Times New Roman"/>
                    </w:rPr>
                    <w:t xml:space="preserve">Subtarea </w:t>
                  </w:r>
                </w:p>
              </w:tc>
            </w:tr>
            <w:tr w:rsidR="00CA762B" w14:paraId="6A4F3526"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EBA9D1" w14:textId="77777777" w:rsidR="00CA762B" w:rsidRDefault="00C33536" w:rsidP="00CA762B">
                  <w:pPr>
                    <w:rPr>
                      <w:rFonts w:eastAsia="Times New Roman"/>
                    </w:rPr>
                  </w:pPr>
                  <w:hyperlink r:id="rId26" w:history="1">
                    <w:r w:rsidR="00CA762B">
                      <w:rPr>
                        <w:rStyle w:val="Hipervnculo"/>
                        <w:rFonts w:eastAsia="Times New Roman"/>
                      </w:rPr>
                      <w:t>PROYEC-22</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DEAA8B" w14:textId="77777777" w:rsidR="00CA762B" w:rsidRDefault="00C33536" w:rsidP="00CA762B">
                  <w:pPr>
                    <w:rPr>
                      <w:rFonts w:eastAsia="Times New Roman"/>
                    </w:rPr>
                  </w:pPr>
                  <w:hyperlink r:id="rId27" w:history="1">
                    <w:r w:rsidR="00CA762B">
                      <w:rPr>
                        <w:rStyle w:val="Hipervnculo"/>
                        <w:rFonts w:eastAsia="Times New Roman"/>
                      </w:rPr>
                      <w:t xml:space="preserve">Crear método </w:t>
                    </w:r>
                    <w:proofErr w:type="spellStart"/>
                    <w:r w:rsidR="00CA762B">
                      <w:rPr>
                        <w:rStyle w:val="Hipervnculo"/>
                        <w:rFonts w:eastAsia="Times New Roman"/>
                      </w:rPr>
                      <w:t>altaJuego</w:t>
                    </w:r>
                    <w:proofErr w:type="spellEnd"/>
                    <w:r w:rsidR="00CA762B">
                      <w:rPr>
                        <w:rStyle w:val="Hipervnculo"/>
                        <w:rFonts w:eastAsia="Times New Roman"/>
                      </w:rPr>
                      <w:t>(</w:t>
                    </w:r>
                    <w:proofErr w:type="spellStart"/>
                    <w:r w:rsidR="00CA762B">
                      <w:rPr>
                        <w:rStyle w:val="Hipervnculo"/>
                        <w:rFonts w:eastAsia="Times New Roman"/>
                      </w:rPr>
                      <w:t>Integer</w:t>
                    </w:r>
                    <w:proofErr w:type="spellEnd"/>
                    <w:r w:rsidR="00CA762B">
                      <w:rPr>
                        <w:rStyle w:val="Hipervnculo"/>
                        <w:rFonts w:eastAsia="Times New Roman"/>
                      </w:rPr>
                      <w:t xml:space="preserve"> id, Ju...</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415463" w14:textId="77777777" w:rsidR="00CA762B" w:rsidRDefault="00CA762B" w:rsidP="00CA762B">
                  <w:pPr>
                    <w:rPr>
                      <w:rFonts w:eastAsia="Times New Roman"/>
                    </w:rPr>
                  </w:pPr>
                  <w:r>
                    <w:rPr>
                      <w:rFonts w:eastAsia="Times New Roman"/>
                    </w:rPr>
                    <w:t xml:space="preserve">Subtarea </w:t>
                  </w:r>
                </w:p>
              </w:tc>
            </w:tr>
            <w:tr w:rsidR="00CA762B" w14:paraId="70E78063"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B6F52D" w14:textId="77777777" w:rsidR="00CA762B" w:rsidRDefault="00C33536" w:rsidP="00CA762B">
                  <w:pPr>
                    <w:rPr>
                      <w:rFonts w:eastAsia="Times New Roman"/>
                    </w:rPr>
                  </w:pPr>
                  <w:hyperlink r:id="rId28" w:history="1">
                    <w:r w:rsidR="00CA762B">
                      <w:rPr>
                        <w:rStyle w:val="Hipervnculo"/>
                        <w:rFonts w:eastAsia="Times New Roman"/>
                      </w:rPr>
                      <w:t>PROYEC-23</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E8C1A6" w14:textId="77777777" w:rsidR="00CA762B" w:rsidRDefault="00C33536" w:rsidP="00CA762B">
                  <w:pPr>
                    <w:rPr>
                      <w:rFonts w:eastAsia="Times New Roman"/>
                    </w:rPr>
                  </w:pPr>
                  <w:hyperlink r:id="rId29" w:history="1">
                    <w:r w:rsidR="00CA762B">
                      <w:rPr>
                        <w:rStyle w:val="Hipervnculo"/>
                        <w:rFonts w:eastAsia="Times New Roman"/>
                      </w:rPr>
                      <w:t xml:space="preserve">Crear método </w:t>
                    </w:r>
                    <w:proofErr w:type="spellStart"/>
                    <w:r w:rsidR="00CA762B">
                      <w:rPr>
                        <w:rStyle w:val="Hipervnculo"/>
                        <w:rFonts w:eastAsia="Times New Roman"/>
                      </w:rPr>
                      <w:t>serializarCatalogoJuegos</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59D259" w14:textId="77777777" w:rsidR="00CA762B" w:rsidRDefault="00CA762B" w:rsidP="00CA762B">
                  <w:pPr>
                    <w:rPr>
                      <w:rFonts w:eastAsia="Times New Roman"/>
                    </w:rPr>
                  </w:pPr>
                  <w:r>
                    <w:rPr>
                      <w:rFonts w:eastAsia="Times New Roman"/>
                    </w:rPr>
                    <w:t xml:space="preserve">Subtarea </w:t>
                  </w:r>
                </w:p>
              </w:tc>
            </w:tr>
            <w:tr w:rsidR="00CA762B" w14:paraId="7F65DE01"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3550EB" w14:textId="77777777" w:rsidR="00CA762B" w:rsidRDefault="00C33536" w:rsidP="00CA762B">
                  <w:pPr>
                    <w:rPr>
                      <w:rFonts w:eastAsia="Times New Roman"/>
                    </w:rPr>
                  </w:pPr>
                  <w:hyperlink r:id="rId30" w:history="1">
                    <w:r w:rsidR="00CA762B">
                      <w:rPr>
                        <w:rStyle w:val="Hipervnculo"/>
                        <w:rFonts w:eastAsia="Times New Roman"/>
                      </w:rPr>
                      <w:t>PROYEC-24</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6E4A6C" w14:textId="77777777" w:rsidR="00CA762B" w:rsidRDefault="00C33536" w:rsidP="00CA762B">
                  <w:pPr>
                    <w:rPr>
                      <w:rFonts w:eastAsia="Times New Roman"/>
                    </w:rPr>
                  </w:pPr>
                  <w:hyperlink r:id="rId31" w:history="1">
                    <w:r w:rsidR="00CA762B">
                      <w:rPr>
                        <w:rStyle w:val="Hipervnculo"/>
                        <w:rFonts w:eastAsia="Times New Roman"/>
                      </w:rPr>
                      <w:t xml:space="preserve">Crear método </w:t>
                    </w:r>
                    <w:proofErr w:type="spellStart"/>
                    <w:r w:rsidR="00CA762B">
                      <w:rPr>
                        <w:rStyle w:val="Hipervnculo"/>
                        <w:rFonts w:eastAsia="Times New Roman"/>
                      </w:rPr>
                      <w:t>deSerializarCatalogoJueg</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29DF3C" w14:textId="77777777" w:rsidR="00CA762B" w:rsidRDefault="00CA762B" w:rsidP="00CA762B">
                  <w:pPr>
                    <w:rPr>
                      <w:rFonts w:eastAsia="Times New Roman"/>
                    </w:rPr>
                  </w:pPr>
                  <w:r>
                    <w:rPr>
                      <w:rFonts w:eastAsia="Times New Roman"/>
                    </w:rPr>
                    <w:t xml:space="preserve">Subtarea </w:t>
                  </w:r>
                </w:p>
              </w:tc>
            </w:tr>
            <w:tr w:rsidR="00CA762B" w14:paraId="23DFBF46"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02CB12" w14:textId="77777777" w:rsidR="00CA762B" w:rsidRDefault="00C33536" w:rsidP="00CA762B">
                  <w:pPr>
                    <w:rPr>
                      <w:rFonts w:eastAsia="Times New Roman"/>
                    </w:rPr>
                  </w:pPr>
                  <w:hyperlink r:id="rId32" w:history="1">
                    <w:r w:rsidR="00CA762B">
                      <w:rPr>
                        <w:rStyle w:val="Hipervnculo"/>
                        <w:rFonts w:eastAsia="Times New Roman"/>
                      </w:rPr>
                      <w:t>PROYEC-25</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352B02" w14:textId="77777777" w:rsidR="00CA762B" w:rsidRDefault="00C33536" w:rsidP="00CA762B">
                  <w:pPr>
                    <w:rPr>
                      <w:rFonts w:eastAsia="Times New Roman"/>
                    </w:rPr>
                  </w:pPr>
                  <w:hyperlink r:id="rId33" w:history="1">
                    <w:r w:rsidR="00CA762B">
                      <w:rPr>
                        <w:rStyle w:val="Hipervnculo"/>
                        <w:rFonts w:eastAsia="Times New Roman"/>
                      </w:rPr>
                      <w:t xml:space="preserve">Crear método </w:t>
                    </w:r>
                    <w:proofErr w:type="spellStart"/>
                    <w:r w:rsidR="00CA762B">
                      <w:rPr>
                        <w:rStyle w:val="Hipervnculo"/>
                        <w:rFonts w:eastAsia="Times New Roman"/>
                      </w:rPr>
                      <w:t>leerCSV</w:t>
                    </w:r>
                    <w:proofErr w:type="spellEnd"/>
                    <w:r w:rsidR="00CA762B">
                      <w:rPr>
                        <w:rStyle w:val="Hipervnculo"/>
                        <w:rFonts w:eastAsia="Times New Roman"/>
                      </w:rPr>
                      <w:t>() en la clase Ca...</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BFD1C8" w14:textId="77777777" w:rsidR="00CA762B" w:rsidRDefault="00CA762B" w:rsidP="00CA762B">
                  <w:pPr>
                    <w:rPr>
                      <w:rFonts w:eastAsia="Times New Roman"/>
                    </w:rPr>
                  </w:pPr>
                  <w:r>
                    <w:rPr>
                      <w:rFonts w:eastAsia="Times New Roman"/>
                    </w:rPr>
                    <w:t xml:space="preserve">Subtarea </w:t>
                  </w:r>
                </w:p>
              </w:tc>
            </w:tr>
            <w:tr w:rsidR="00CA762B" w14:paraId="73893846"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B99D32" w14:textId="77777777" w:rsidR="00CA762B" w:rsidRDefault="00C33536" w:rsidP="00CA762B">
                  <w:pPr>
                    <w:rPr>
                      <w:rFonts w:eastAsia="Times New Roman"/>
                    </w:rPr>
                  </w:pPr>
                  <w:hyperlink r:id="rId34" w:history="1">
                    <w:r w:rsidR="00CA762B">
                      <w:rPr>
                        <w:rStyle w:val="Hipervnculo"/>
                        <w:rFonts w:eastAsia="Times New Roman"/>
                      </w:rPr>
                      <w:t>PROYEC-27</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D06CEB" w14:textId="77777777" w:rsidR="00CA762B" w:rsidRDefault="00C33536" w:rsidP="00CA762B">
                  <w:pPr>
                    <w:rPr>
                      <w:rFonts w:eastAsia="Times New Roman"/>
                    </w:rPr>
                  </w:pPr>
                  <w:hyperlink r:id="rId35" w:history="1">
                    <w:r w:rsidR="00CA762B">
                      <w:rPr>
                        <w:rStyle w:val="Hipervnculo"/>
                        <w:rFonts w:eastAsia="Times New Roman"/>
                      </w:rPr>
                      <w:t xml:space="preserve">Realizar la prueba unitaria </w:t>
                    </w:r>
                    <w:proofErr w:type="spellStart"/>
                    <w:r w:rsidR="00CA762B">
                      <w:rPr>
                        <w:rStyle w:val="Hipervnculo"/>
                        <w:rFonts w:eastAsia="Times New Roman"/>
                      </w:rPr>
                      <w:t>altaCapaD</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EF407A" w14:textId="77777777" w:rsidR="00CA762B" w:rsidRDefault="00CA762B" w:rsidP="00CA762B">
                  <w:pPr>
                    <w:rPr>
                      <w:rFonts w:eastAsia="Times New Roman"/>
                    </w:rPr>
                  </w:pPr>
                  <w:r>
                    <w:rPr>
                      <w:rFonts w:eastAsia="Times New Roman"/>
                    </w:rPr>
                    <w:t xml:space="preserve">Subtarea </w:t>
                  </w:r>
                </w:p>
              </w:tc>
            </w:tr>
            <w:tr w:rsidR="00CA762B" w14:paraId="60AEF3A9"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40B8DB" w14:textId="77777777" w:rsidR="00CA762B" w:rsidRDefault="00C33536" w:rsidP="00CA762B">
                  <w:pPr>
                    <w:rPr>
                      <w:rFonts w:eastAsia="Times New Roman"/>
                    </w:rPr>
                  </w:pPr>
                  <w:hyperlink r:id="rId36" w:history="1">
                    <w:r w:rsidR="00CA762B">
                      <w:rPr>
                        <w:rStyle w:val="Hipervnculo"/>
                        <w:rFonts w:eastAsia="Times New Roman"/>
                      </w:rPr>
                      <w:t>PROYEC-28</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00AB43" w14:textId="77777777" w:rsidR="00CA762B" w:rsidRDefault="00C33536" w:rsidP="00CA762B">
                  <w:pPr>
                    <w:rPr>
                      <w:rFonts w:eastAsia="Times New Roman"/>
                    </w:rPr>
                  </w:pPr>
                  <w:hyperlink r:id="rId37" w:history="1">
                    <w:r w:rsidR="00CA762B">
                      <w:rPr>
                        <w:rStyle w:val="Hipervnculo"/>
                        <w:rFonts w:eastAsia="Times New Roman"/>
                      </w:rPr>
                      <w:t xml:space="preserve">Realizar la prueba unitaria </w:t>
                    </w:r>
                    <w:proofErr w:type="spellStart"/>
                    <w:r w:rsidR="00CA762B">
                      <w:rPr>
                        <w:rStyle w:val="Hipervnculo"/>
                        <w:rFonts w:eastAsia="Times New Roman"/>
                      </w:rPr>
                      <w:t>altaCapaS</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B6ED01" w14:textId="77777777" w:rsidR="00CA762B" w:rsidRDefault="00CA762B" w:rsidP="00CA762B">
                  <w:pPr>
                    <w:rPr>
                      <w:rFonts w:eastAsia="Times New Roman"/>
                    </w:rPr>
                  </w:pPr>
                  <w:r>
                    <w:rPr>
                      <w:rFonts w:eastAsia="Times New Roman"/>
                    </w:rPr>
                    <w:t xml:space="preserve">Subtarea </w:t>
                  </w:r>
                </w:p>
              </w:tc>
            </w:tr>
            <w:tr w:rsidR="00CA762B" w14:paraId="2A265249"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C6925B" w14:textId="77777777" w:rsidR="00CA762B" w:rsidRDefault="00C33536" w:rsidP="00CA762B">
                  <w:pPr>
                    <w:rPr>
                      <w:rFonts w:eastAsia="Times New Roman"/>
                    </w:rPr>
                  </w:pPr>
                  <w:hyperlink r:id="rId38" w:history="1">
                    <w:r w:rsidR="00CA762B">
                      <w:rPr>
                        <w:rStyle w:val="Hipervnculo"/>
                        <w:rFonts w:eastAsia="Times New Roman"/>
                      </w:rPr>
                      <w:t>PROYEC-29</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E97F7C" w14:textId="77777777" w:rsidR="00CA762B" w:rsidRDefault="00C33536" w:rsidP="00CA762B">
                  <w:pPr>
                    <w:rPr>
                      <w:rFonts w:eastAsia="Times New Roman"/>
                    </w:rPr>
                  </w:pPr>
                  <w:hyperlink r:id="rId39" w:history="1">
                    <w:r w:rsidR="00CA762B">
                      <w:rPr>
                        <w:rStyle w:val="Hipervnculo"/>
                        <w:rFonts w:eastAsia="Times New Roman"/>
                      </w:rPr>
                      <w:t xml:space="preserve">Realizar la prueba unitaria </w:t>
                    </w:r>
                    <w:proofErr w:type="spellStart"/>
                    <w:r w:rsidR="00CA762B">
                      <w:rPr>
                        <w:rStyle w:val="Hipervnculo"/>
                        <w:rFonts w:eastAsia="Times New Roman"/>
                      </w:rPr>
                      <w:t>testSigui</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CC6408" w14:textId="77777777" w:rsidR="00CA762B" w:rsidRDefault="00CA762B" w:rsidP="00CA762B">
                  <w:pPr>
                    <w:rPr>
                      <w:rFonts w:eastAsia="Times New Roman"/>
                    </w:rPr>
                  </w:pPr>
                  <w:r>
                    <w:rPr>
                      <w:rFonts w:eastAsia="Times New Roman"/>
                    </w:rPr>
                    <w:t xml:space="preserve">Subtarea </w:t>
                  </w:r>
                </w:p>
              </w:tc>
            </w:tr>
            <w:tr w:rsidR="00CA762B" w14:paraId="5AB3C56A"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2F8A05" w14:textId="77777777" w:rsidR="00CA762B" w:rsidRDefault="00C33536" w:rsidP="00CA762B">
                  <w:pPr>
                    <w:rPr>
                      <w:rFonts w:eastAsia="Times New Roman"/>
                    </w:rPr>
                  </w:pPr>
                  <w:hyperlink r:id="rId40" w:history="1">
                    <w:r w:rsidR="00CA762B">
                      <w:rPr>
                        <w:rStyle w:val="Hipervnculo"/>
                        <w:rFonts w:eastAsia="Times New Roman"/>
                      </w:rPr>
                      <w:t>PROYEC-30</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CEB0F2" w14:textId="77777777" w:rsidR="00CA762B" w:rsidRDefault="00C33536" w:rsidP="00CA762B">
                  <w:pPr>
                    <w:rPr>
                      <w:rFonts w:eastAsia="Times New Roman"/>
                    </w:rPr>
                  </w:pPr>
                  <w:hyperlink r:id="rId41" w:history="1">
                    <w:r w:rsidR="00CA762B">
                      <w:rPr>
                        <w:rStyle w:val="Hipervnculo"/>
                        <w:rFonts w:eastAsia="Times New Roman"/>
                      </w:rPr>
                      <w:t>Seleccionar muestra datos CSV</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66E032" w14:textId="77777777" w:rsidR="00CA762B" w:rsidRDefault="00CA762B" w:rsidP="00CA762B">
                  <w:pPr>
                    <w:rPr>
                      <w:rFonts w:eastAsia="Times New Roman"/>
                    </w:rPr>
                  </w:pPr>
                  <w:r>
                    <w:rPr>
                      <w:rFonts w:eastAsia="Times New Roman"/>
                    </w:rPr>
                    <w:t xml:space="preserve">Subtarea </w:t>
                  </w:r>
                </w:p>
              </w:tc>
            </w:tr>
            <w:tr w:rsidR="00CA762B" w14:paraId="372C8591"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A958E3" w14:textId="77777777" w:rsidR="00CA762B" w:rsidRDefault="00C33536" w:rsidP="00CA762B">
                  <w:pPr>
                    <w:rPr>
                      <w:rFonts w:eastAsia="Times New Roman"/>
                    </w:rPr>
                  </w:pPr>
                  <w:hyperlink r:id="rId42" w:history="1">
                    <w:r w:rsidR="00CA762B">
                      <w:rPr>
                        <w:rStyle w:val="Hipervnculo"/>
                        <w:rFonts w:eastAsia="Times New Roman"/>
                      </w:rPr>
                      <w:t>PROYEC-31</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C3CD17" w14:textId="77777777" w:rsidR="00CA762B" w:rsidRDefault="00C33536" w:rsidP="00CA762B">
                  <w:pPr>
                    <w:rPr>
                      <w:rFonts w:eastAsia="Times New Roman"/>
                    </w:rPr>
                  </w:pPr>
                  <w:hyperlink r:id="rId43" w:history="1">
                    <w:r w:rsidR="00CA762B">
                      <w:rPr>
                        <w:rStyle w:val="Hipervnculo"/>
                        <w:rFonts w:eastAsia="Times New Roman"/>
                      </w:rPr>
                      <w:t xml:space="preserve">Implementar el método </w:t>
                    </w:r>
                    <w:proofErr w:type="spellStart"/>
                    <w:r w:rsidR="00CA762B">
                      <w:rPr>
                        <w:rStyle w:val="Hipervnculo"/>
                        <w:rFonts w:eastAsia="Times New Roman"/>
                      </w:rPr>
                      <w:t>altaJuego</w:t>
                    </w:r>
                    <w:proofErr w:type="spellEnd"/>
                    <w:r w:rsidR="00CA762B">
                      <w:rPr>
                        <w:rStyle w:val="Hipervnculo"/>
                        <w:rFonts w:eastAsia="Times New Roman"/>
                      </w:rPr>
                      <w:t>() en ...</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9FAFEB" w14:textId="77777777" w:rsidR="00CA762B" w:rsidRDefault="00CA762B" w:rsidP="00CA762B">
                  <w:pPr>
                    <w:rPr>
                      <w:rFonts w:eastAsia="Times New Roman"/>
                    </w:rPr>
                  </w:pPr>
                  <w:r>
                    <w:rPr>
                      <w:rFonts w:eastAsia="Times New Roman"/>
                    </w:rPr>
                    <w:t xml:space="preserve">Subtarea </w:t>
                  </w:r>
                </w:p>
              </w:tc>
            </w:tr>
            <w:tr w:rsidR="00CA762B" w14:paraId="3CA002DE"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0CD22F" w14:textId="77777777" w:rsidR="00CA762B" w:rsidRDefault="00C33536" w:rsidP="00CA762B">
                  <w:pPr>
                    <w:rPr>
                      <w:rFonts w:eastAsia="Times New Roman"/>
                    </w:rPr>
                  </w:pPr>
                  <w:hyperlink r:id="rId44" w:history="1">
                    <w:r w:rsidR="00CA762B">
                      <w:rPr>
                        <w:rStyle w:val="Hipervnculo"/>
                        <w:rFonts w:eastAsia="Times New Roman"/>
                      </w:rPr>
                      <w:t>PROYEC-32</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E82BFF" w14:textId="77777777" w:rsidR="00CA762B" w:rsidRDefault="00C33536" w:rsidP="00CA762B">
                  <w:pPr>
                    <w:rPr>
                      <w:rFonts w:eastAsia="Times New Roman"/>
                    </w:rPr>
                  </w:pPr>
                  <w:hyperlink r:id="rId45" w:history="1">
                    <w:r w:rsidR="00CA762B">
                      <w:rPr>
                        <w:rStyle w:val="Hipervnculo"/>
                        <w:rFonts w:eastAsia="Times New Roman"/>
                      </w:rPr>
                      <w:t xml:space="preserve">Implementar el método </w:t>
                    </w:r>
                    <w:proofErr w:type="spellStart"/>
                    <w:r w:rsidR="00CA762B">
                      <w:rPr>
                        <w:rStyle w:val="Hipervnculo"/>
                        <w:rFonts w:eastAsia="Times New Roman"/>
                      </w:rPr>
                      <w:t>serializarCatal</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EC7DB9" w14:textId="77777777" w:rsidR="00CA762B" w:rsidRDefault="00CA762B" w:rsidP="00CA762B">
                  <w:pPr>
                    <w:rPr>
                      <w:rFonts w:eastAsia="Times New Roman"/>
                    </w:rPr>
                  </w:pPr>
                  <w:r>
                    <w:rPr>
                      <w:rFonts w:eastAsia="Times New Roman"/>
                    </w:rPr>
                    <w:t xml:space="preserve">Subtarea </w:t>
                  </w:r>
                </w:p>
              </w:tc>
            </w:tr>
            <w:tr w:rsidR="00CA762B" w14:paraId="78A26618"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9AC9BA" w14:textId="77777777" w:rsidR="00CA762B" w:rsidRDefault="00C33536" w:rsidP="00CA762B">
                  <w:pPr>
                    <w:rPr>
                      <w:rFonts w:eastAsia="Times New Roman"/>
                    </w:rPr>
                  </w:pPr>
                  <w:hyperlink r:id="rId46" w:history="1">
                    <w:r w:rsidR="00CA762B">
                      <w:rPr>
                        <w:rStyle w:val="Hipervnculo"/>
                        <w:rFonts w:eastAsia="Times New Roman"/>
                      </w:rPr>
                      <w:t>PROYEC-33</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39BE90" w14:textId="77777777" w:rsidR="00CA762B" w:rsidRDefault="00C33536" w:rsidP="00CA762B">
                  <w:pPr>
                    <w:rPr>
                      <w:rFonts w:eastAsia="Times New Roman"/>
                    </w:rPr>
                  </w:pPr>
                  <w:hyperlink r:id="rId47" w:history="1">
                    <w:r w:rsidR="00CA762B">
                      <w:rPr>
                        <w:rStyle w:val="Hipervnculo"/>
                        <w:rFonts w:eastAsia="Times New Roman"/>
                      </w:rPr>
                      <w:t xml:space="preserve">Implementar el método </w:t>
                    </w:r>
                    <w:proofErr w:type="spellStart"/>
                    <w:r w:rsidR="00CA762B">
                      <w:rPr>
                        <w:rStyle w:val="Hipervnculo"/>
                        <w:rFonts w:eastAsia="Times New Roman"/>
                      </w:rPr>
                      <w:t>deSerializarCat</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50538E" w14:textId="77777777" w:rsidR="00CA762B" w:rsidRDefault="00CA762B" w:rsidP="00CA762B">
                  <w:pPr>
                    <w:rPr>
                      <w:rFonts w:eastAsia="Times New Roman"/>
                    </w:rPr>
                  </w:pPr>
                  <w:r>
                    <w:rPr>
                      <w:rFonts w:eastAsia="Times New Roman"/>
                    </w:rPr>
                    <w:t xml:space="preserve">Subtarea </w:t>
                  </w:r>
                </w:p>
              </w:tc>
            </w:tr>
            <w:tr w:rsidR="00CA762B" w14:paraId="016F4498"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339C0F" w14:textId="77777777" w:rsidR="00CA762B" w:rsidRDefault="00C33536" w:rsidP="00CA762B">
                  <w:pPr>
                    <w:rPr>
                      <w:rFonts w:eastAsia="Times New Roman"/>
                    </w:rPr>
                  </w:pPr>
                  <w:hyperlink r:id="rId48" w:history="1">
                    <w:r w:rsidR="00CA762B">
                      <w:rPr>
                        <w:rStyle w:val="Hipervnculo"/>
                        <w:rFonts w:eastAsia="Times New Roman"/>
                      </w:rPr>
                      <w:t>PROYEC-34</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F6B050" w14:textId="77777777" w:rsidR="00CA762B" w:rsidRDefault="00C33536" w:rsidP="00CA762B">
                  <w:pPr>
                    <w:rPr>
                      <w:rFonts w:eastAsia="Times New Roman"/>
                    </w:rPr>
                  </w:pPr>
                  <w:hyperlink r:id="rId49" w:history="1">
                    <w:r w:rsidR="00CA762B">
                      <w:rPr>
                        <w:rStyle w:val="Hipervnculo"/>
                        <w:rFonts w:eastAsia="Times New Roman"/>
                      </w:rPr>
                      <w:t xml:space="preserve">Implementar el método </w:t>
                    </w:r>
                    <w:proofErr w:type="spellStart"/>
                    <w:r w:rsidR="00CA762B">
                      <w:rPr>
                        <w:rStyle w:val="Hipervnculo"/>
                        <w:rFonts w:eastAsia="Times New Roman"/>
                      </w:rPr>
                      <w:t>leerDatosFicher</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D69DC4" w14:textId="77777777" w:rsidR="00CA762B" w:rsidRDefault="00CA762B" w:rsidP="00CA762B">
                  <w:pPr>
                    <w:rPr>
                      <w:rFonts w:eastAsia="Times New Roman"/>
                    </w:rPr>
                  </w:pPr>
                  <w:r>
                    <w:rPr>
                      <w:rFonts w:eastAsia="Times New Roman"/>
                    </w:rPr>
                    <w:t xml:space="preserve">Subtarea </w:t>
                  </w:r>
                </w:p>
              </w:tc>
            </w:tr>
            <w:tr w:rsidR="00CA762B" w14:paraId="41B17D56"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A72D46" w14:textId="77777777" w:rsidR="00CA762B" w:rsidRDefault="00C33536" w:rsidP="00CA762B">
                  <w:pPr>
                    <w:rPr>
                      <w:rFonts w:eastAsia="Times New Roman"/>
                    </w:rPr>
                  </w:pPr>
                  <w:hyperlink r:id="rId50" w:history="1">
                    <w:r w:rsidR="00CA762B">
                      <w:rPr>
                        <w:rStyle w:val="Hipervnculo"/>
                        <w:rFonts w:eastAsia="Times New Roman"/>
                      </w:rPr>
                      <w:t>PROYEC-35</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8096CB" w14:textId="77777777" w:rsidR="00CA762B" w:rsidRDefault="00C33536" w:rsidP="00CA762B">
                  <w:pPr>
                    <w:rPr>
                      <w:rFonts w:eastAsia="Times New Roman"/>
                    </w:rPr>
                  </w:pPr>
                  <w:hyperlink r:id="rId51" w:history="1">
                    <w:r w:rsidR="00CA762B">
                      <w:rPr>
                        <w:rStyle w:val="Hipervnculo"/>
                        <w:rFonts w:eastAsia="Times New Roman"/>
                      </w:rPr>
                      <w:t xml:space="preserve">Crear clase </w:t>
                    </w:r>
                    <w:proofErr w:type="spellStart"/>
                    <w:r w:rsidR="00CA762B">
                      <w:rPr>
                        <w:rStyle w:val="Hipervnculo"/>
                        <w:rFonts w:eastAsia="Times New Roman"/>
                      </w:rPr>
                      <w:t>LucaSteam</w:t>
                    </w:r>
                    <w:proofErr w:type="spellEnd"/>
                    <w:r w:rsidR="00CA762B">
                      <w:rPr>
                        <w:rStyle w:val="Hipervnculo"/>
                        <w:rFonts w:eastAsia="Times New Roman"/>
                      </w:rPr>
                      <w:t xml:space="preserve"> en capa control</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25D036" w14:textId="77777777" w:rsidR="00CA762B" w:rsidRDefault="00CA762B" w:rsidP="00CA762B">
                  <w:pPr>
                    <w:rPr>
                      <w:rFonts w:eastAsia="Times New Roman"/>
                    </w:rPr>
                  </w:pPr>
                  <w:r>
                    <w:rPr>
                      <w:rFonts w:eastAsia="Times New Roman"/>
                    </w:rPr>
                    <w:t xml:space="preserve">Subtarea </w:t>
                  </w:r>
                </w:p>
              </w:tc>
            </w:tr>
            <w:tr w:rsidR="00CA762B" w14:paraId="21E6CCED"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221E4A" w14:textId="77777777" w:rsidR="00CA762B" w:rsidRDefault="00C33536" w:rsidP="00CA762B">
                  <w:pPr>
                    <w:rPr>
                      <w:rFonts w:eastAsia="Times New Roman"/>
                    </w:rPr>
                  </w:pPr>
                  <w:hyperlink r:id="rId52" w:history="1">
                    <w:r w:rsidR="00CA762B">
                      <w:rPr>
                        <w:rStyle w:val="Hipervnculo"/>
                        <w:rFonts w:eastAsia="Times New Roman"/>
                      </w:rPr>
                      <w:t>PROYEC-36</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F0D2C1" w14:textId="77777777" w:rsidR="00CA762B" w:rsidRDefault="00C33536" w:rsidP="00CA762B">
                  <w:pPr>
                    <w:rPr>
                      <w:rFonts w:eastAsia="Times New Roman"/>
                    </w:rPr>
                  </w:pPr>
                  <w:hyperlink r:id="rId53" w:history="1">
                    <w:r w:rsidR="00CA762B">
                      <w:rPr>
                        <w:rStyle w:val="Hipervnculo"/>
                        <w:rFonts w:eastAsia="Times New Roman"/>
                      </w:rPr>
                      <w:t xml:space="preserve">Implementar el método </w:t>
                    </w:r>
                    <w:proofErr w:type="spellStart"/>
                    <w:r w:rsidR="00CA762B">
                      <w:rPr>
                        <w:rStyle w:val="Hipervnculo"/>
                        <w:rFonts w:eastAsia="Times New Roman"/>
                      </w:rPr>
                      <w:t>altaJuego</w:t>
                    </w:r>
                    <w:proofErr w:type="spellEnd"/>
                    <w:r w:rsidR="00CA762B">
                      <w:rPr>
                        <w:rStyle w:val="Hipervnculo"/>
                        <w:rFonts w:eastAsia="Times New Roman"/>
                      </w:rPr>
                      <w:t>() en ...</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D1EFBC" w14:textId="77777777" w:rsidR="00CA762B" w:rsidRDefault="00CA762B" w:rsidP="00CA762B">
                  <w:pPr>
                    <w:rPr>
                      <w:rFonts w:eastAsia="Times New Roman"/>
                    </w:rPr>
                  </w:pPr>
                  <w:r>
                    <w:rPr>
                      <w:rFonts w:eastAsia="Times New Roman"/>
                    </w:rPr>
                    <w:t xml:space="preserve">Subtarea </w:t>
                  </w:r>
                </w:p>
              </w:tc>
            </w:tr>
            <w:tr w:rsidR="00CA762B" w14:paraId="749F881F"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505A78" w14:textId="77777777" w:rsidR="00CA762B" w:rsidRDefault="00C33536" w:rsidP="00CA762B">
                  <w:pPr>
                    <w:rPr>
                      <w:rFonts w:eastAsia="Times New Roman"/>
                    </w:rPr>
                  </w:pPr>
                  <w:hyperlink r:id="rId54" w:history="1">
                    <w:r w:rsidR="00CA762B">
                      <w:rPr>
                        <w:rStyle w:val="Hipervnculo"/>
                        <w:rFonts w:eastAsia="Times New Roman"/>
                      </w:rPr>
                      <w:t>PROYEC-37</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AB742D" w14:textId="77777777" w:rsidR="00CA762B" w:rsidRDefault="00C33536" w:rsidP="00CA762B">
                  <w:pPr>
                    <w:rPr>
                      <w:rFonts w:eastAsia="Times New Roman"/>
                    </w:rPr>
                  </w:pPr>
                  <w:hyperlink r:id="rId55" w:history="1">
                    <w:r w:rsidR="00CA762B">
                      <w:rPr>
                        <w:rStyle w:val="Hipervnculo"/>
                        <w:rFonts w:eastAsia="Times New Roman"/>
                      </w:rPr>
                      <w:t xml:space="preserve">Crear clase </w:t>
                    </w:r>
                    <w:proofErr w:type="spellStart"/>
                    <w:r w:rsidR="00CA762B">
                      <w:rPr>
                        <w:rStyle w:val="Hipervnculo"/>
                        <w:rFonts w:eastAsia="Times New Roman"/>
                      </w:rPr>
                      <w:t>Menu</w:t>
                    </w:r>
                    <w:proofErr w:type="spellEnd"/>
                    <w:r w:rsidR="00CA762B">
                      <w:rPr>
                        <w:rStyle w:val="Hipervnculo"/>
                        <w:rFonts w:eastAsia="Times New Roman"/>
                      </w:rPr>
                      <w:t xml:space="preserve"> en la capa </w:t>
                    </w:r>
                    <w:proofErr w:type="spellStart"/>
                    <w:r w:rsidR="00CA762B">
                      <w:rPr>
                        <w:rStyle w:val="Hipervnculo"/>
                        <w:rFonts w:eastAsia="Times New Roman"/>
                      </w:rPr>
                      <w:t>gui</w:t>
                    </w:r>
                    <w:proofErr w:type="spellEnd"/>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94C03B" w14:textId="77777777" w:rsidR="00CA762B" w:rsidRDefault="00CA762B" w:rsidP="00CA762B">
                  <w:pPr>
                    <w:rPr>
                      <w:rFonts w:eastAsia="Times New Roman"/>
                    </w:rPr>
                  </w:pPr>
                  <w:r>
                    <w:rPr>
                      <w:rFonts w:eastAsia="Times New Roman"/>
                    </w:rPr>
                    <w:t xml:space="preserve">Subtarea </w:t>
                  </w:r>
                </w:p>
              </w:tc>
            </w:tr>
            <w:tr w:rsidR="00CA762B" w14:paraId="2CB9F448"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3614A9" w14:textId="77777777" w:rsidR="00CA762B" w:rsidRDefault="00C33536" w:rsidP="00CA762B">
                  <w:pPr>
                    <w:rPr>
                      <w:rFonts w:eastAsia="Times New Roman"/>
                    </w:rPr>
                  </w:pPr>
                  <w:hyperlink r:id="rId56" w:history="1">
                    <w:r w:rsidR="00CA762B">
                      <w:rPr>
                        <w:rStyle w:val="Hipervnculo"/>
                        <w:rFonts w:eastAsia="Times New Roman"/>
                      </w:rPr>
                      <w:t>PROYEC-38</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C3538F" w14:textId="77777777" w:rsidR="00CA762B" w:rsidRDefault="00C33536" w:rsidP="00CA762B">
                  <w:pPr>
                    <w:rPr>
                      <w:rFonts w:eastAsia="Times New Roman"/>
                    </w:rPr>
                  </w:pPr>
                  <w:hyperlink r:id="rId57" w:history="1">
                    <w:r w:rsidR="00CA762B">
                      <w:rPr>
                        <w:rStyle w:val="Hipervnculo"/>
                        <w:rFonts w:eastAsia="Times New Roman"/>
                      </w:rPr>
                      <w:t>Incluir opción alta juego en la clase...</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698FAF" w14:textId="77777777" w:rsidR="00CA762B" w:rsidRDefault="00CA762B" w:rsidP="00CA762B">
                  <w:pPr>
                    <w:rPr>
                      <w:rFonts w:eastAsia="Times New Roman"/>
                    </w:rPr>
                  </w:pPr>
                  <w:r>
                    <w:rPr>
                      <w:rFonts w:eastAsia="Times New Roman"/>
                    </w:rPr>
                    <w:t xml:space="preserve">Subtarea </w:t>
                  </w:r>
                </w:p>
              </w:tc>
            </w:tr>
            <w:tr w:rsidR="00CA762B" w14:paraId="2AFF79D0"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DD4179" w14:textId="77777777" w:rsidR="00CA762B" w:rsidRDefault="00C33536" w:rsidP="00CA762B">
                  <w:pPr>
                    <w:rPr>
                      <w:rFonts w:eastAsia="Times New Roman"/>
                    </w:rPr>
                  </w:pPr>
                  <w:hyperlink r:id="rId58" w:history="1">
                    <w:r w:rsidR="00CA762B">
                      <w:rPr>
                        <w:rStyle w:val="Hipervnculo"/>
                        <w:rFonts w:eastAsia="Times New Roman"/>
                      </w:rPr>
                      <w:t>PROYEC-40</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25BE8F" w14:textId="77777777" w:rsidR="00CA762B" w:rsidRDefault="00C33536" w:rsidP="00CA762B">
                  <w:pPr>
                    <w:rPr>
                      <w:rFonts w:eastAsia="Times New Roman"/>
                    </w:rPr>
                  </w:pPr>
                  <w:hyperlink r:id="rId59" w:history="1">
                    <w:r w:rsidR="00CA762B">
                      <w:rPr>
                        <w:rStyle w:val="Hipervnculo"/>
                        <w:rFonts w:eastAsia="Times New Roman"/>
                      </w:rPr>
                      <w:t>Recopilar documentación colaborativa</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0C5AAD" w14:textId="77777777" w:rsidR="00CA762B" w:rsidRDefault="00CA762B" w:rsidP="00CA762B">
                  <w:pPr>
                    <w:rPr>
                      <w:rFonts w:eastAsia="Times New Roman"/>
                    </w:rPr>
                  </w:pPr>
                  <w:r>
                    <w:rPr>
                      <w:rFonts w:eastAsia="Times New Roman"/>
                    </w:rPr>
                    <w:t xml:space="preserve">Subtarea </w:t>
                  </w:r>
                </w:p>
              </w:tc>
            </w:tr>
            <w:tr w:rsidR="00CA762B" w14:paraId="55E144EB"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F0E7AC" w14:textId="77777777" w:rsidR="00CA762B" w:rsidRDefault="00C33536" w:rsidP="00CA762B">
                  <w:pPr>
                    <w:rPr>
                      <w:rFonts w:eastAsia="Times New Roman"/>
                    </w:rPr>
                  </w:pPr>
                  <w:hyperlink r:id="rId60" w:history="1">
                    <w:r w:rsidR="00CA762B">
                      <w:rPr>
                        <w:rStyle w:val="Hipervnculo"/>
                        <w:rFonts w:eastAsia="Times New Roman"/>
                      </w:rPr>
                      <w:t>PROYEC-41</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F4736C" w14:textId="77777777" w:rsidR="00CA762B" w:rsidRDefault="00C33536" w:rsidP="00CA762B">
                  <w:pPr>
                    <w:rPr>
                      <w:rFonts w:eastAsia="Times New Roman"/>
                    </w:rPr>
                  </w:pPr>
                  <w:hyperlink r:id="rId61" w:history="1">
                    <w:r w:rsidR="00CA762B">
                      <w:rPr>
                        <w:rStyle w:val="Hipervnculo"/>
                        <w:rFonts w:eastAsia="Times New Roman"/>
                      </w:rPr>
                      <w:t xml:space="preserve">Incluir método </w:t>
                    </w:r>
                    <w:proofErr w:type="spellStart"/>
                    <w:r w:rsidR="00CA762B">
                      <w:rPr>
                        <w:rStyle w:val="Hipervnculo"/>
                        <w:rFonts w:eastAsia="Times New Roman"/>
                      </w:rPr>
                      <w:t>serializarCatalogoJueg</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FCCA15" w14:textId="77777777" w:rsidR="00CA762B" w:rsidRDefault="00CA762B" w:rsidP="00CA762B">
                  <w:pPr>
                    <w:rPr>
                      <w:rFonts w:eastAsia="Times New Roman"/>
                    </w:rPr>
                  </w:pPr>
                  <w:r>
                    <w:rPr>
                      <w:rFonts w:eastAsia="Times New Roman"/>
                    </w:rPr>
                    <w:t xml:space="preserve">Subtarea </w:t>
                  </w:r>
                </w:p>
              </w:tc>
            </w:tr>
            <w:tr w:rsidR="00CA762B" w14:paraId="392BA214"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1DDB8A" w14:textId="77777777" w:rsidR="00CA762B" w:rsidRDefault="00C33536" w:rsidP="00CA762B">
                  <w:pPr>
                    <w:rPr>
                      <w:rFonts w:eastAsia="Times New Roman"/>
                    </w:rPr>
                  </w:pPr>
                  <w:hyperlink r:id="rId62" w:history="1">
                    <w:r w:rsidR="00CA762B">
                      <w:rPr>
                        <w:rStyle w:val="Hipervnculo"/>
                        <w:rFonts w:eastAsia="Times New Roman"/>
                      </w:rPr>
                      <w:t>PROYEC-42</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7C13C1" w14:textId="77777777" w:rsidR="00CA762B" w:rsidRDefault="00C33536" w:rsidP="00CA762B">
                  <w:pPr>
                    <w:rPr>
                      <w:rFonts w:eastAsia="Times New Roman"/>
                    </w:rPr>
                  </w:pPr>
                  <w:hyperlink r:id="rId63" w:history="1">
                    <w:r w:rsidR="00CA762B">
                      <w:rPr>
                        <w:rStyle w:val="Hipervnculo"/>
                        <w:rFonts w:eastAsia="Times New Roman"/>
                      </w:rPr>
                      <w:t xml:space="preserve">Incluir método </w:t>
                    </w:r>
                    <w:proofErr w:type="spellStart"/>
                    <w:r w:rsidR="00CA762B">
                      <w:rPr>
                        <w:rStyle w:val="Hipervnculo"/>
                        <w:rFonts w:eastAsia="Times New Roman"/>
                      </w:rPr>
                      <w:t>deSerializarCatalogoJu</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0E85B1" w14:textId="77777777" w:rsidR="00CA762B" w:rsidRDefault="00CA762B" w:rsidP="00CA762B">
                  <w:pPr>
                    <w:rPr>
                      <w:rFonts w:eastAsia="Times New Roman"/>
                    </w:rPr>
                  </w:pPr>
                  <w:r>
                    <w:rPr>
                      <w:rFonts w:eastAsia="Times New Roman"/>
                    </w:rPr>
                    <w:t xml:space="preserve">Subtarea </w:t>
                  </w:r>
                </w:p>
              </w:tc>
            </w:tr>
            <w:tr w:rsidR="00CA762B" w14:paraId="437C4FEC"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F5BDBE" w14:textId="77777777" w:rsidR="00CA762B" w:rsidRDefault="00C33536" w:rsidP="00CA762B">
                  <w:pPr>
                    <w:rPr>
                      <w:rFonts w:eastAsia="Times New Roman"/>
                    </w:rPr>
                  </w:pPr>
                  <w:hyperlink r:id="rId64" w:history="1">
                    <w:r w:rsidR="00CA762B">
                      <w:rPr>
                        <w:rStyle w:val="Hipervnculo"/>
                        <w:rFonts w:eastAsia="Times New Roman"/>
                      </w:rPr>
                      <w:t>PROYEC-43</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7D121E" w14:textId="77777777" w:rsidR="00CA762B" w:rsidRDefault="00C33536" w:rsidP="00CA762B">
                  <w:pPr>
                    <w:rPr>
                      <w:rFonts w:eastAsia="Times New Roman"/>
                    </w:rPr>
                  </w:pPr>
                  <w:hyperlink r:id="rId65" w:history="1">
                    <w:r w:rsidR="00CA762B">
                      <w:rPr>
                        <w:rStyle w:val="Hipervnculo"/>
                        <w:rFonts w:eastAsia="Times New Roman"/>
                      </w:rPr>
                      <w:t xml:space="preserve">Incluir método </w:t>
                    </w:r>
                    <w:proofErr w:type="spellStart"/>
                    <w:r w:rsidR="00CA762B">
                      <w:rPr>
                        <w:rStyle w:val="Hipervnculo"/>
                        <w:rFonts w:eastAsia="Times New Roman"/>
                      </w:rPr>
                      <w:t>leerFichero</w:t>
                    </w:r>
                    <w:proofErr w:type="spellEnd"/>
                    <w:r w:rsidR="00CA762B">
                      <w:rPr>
                        <w:rStyle w:val="Hipervnculo"/>
                        <w:rFonts w:eastAsia="Times New Roman"/>
                      </w:rPr>
                      <w:t>() en clase...</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2CD88C" w14:textId="77777777" w:rsidR="00CA762B" w:rsidRDefault="00CA762B" w:rsidP="00CA762B">
                  <w:pPr>
                    <w:rPr>
                      <w:rFonts w:eastAsia="Times New Roman"/>
                    </w:rPr>
                  </w:pPr>
                  <w:r>
                    <w:rPr>
                      <w:rFonts w:eastAsia="Times New Roman"/>
                    </w:rPr>
                    <w:t xml:space="preserve">Subtarea </w:t>
                  </w:r>
                </w:p>
              </w:tc>
            </w:tr>
            <w:tr w:rsidR="00CA762B" w14:paraId="108F1EB4"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12DB24" w14:textId="77777777" w:rsidR="00CA762B" w:rsidRDefault="00C33536" w:rsidP="00CA762B">
                  <w:pPr>
                    <w:rPr>
                      <w:rFonts w:eastAsia="Times New Roman"/>
                    </w:rPr>
                  </w:pPr>
                  <w:hyperlink r:id="rId66" w:history="1">
                    <w:r w:rsidR="00CA762B">
                      <w:rPr>
                        <w:rStyle w:val="Hipervnculo"/>
                        <w:rFonts w:eastAsia="Times New Roman"/>
                      </w:rPr>
                      <w:t>PROYEC-44</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6DB5B7" w14:textId="77777777" w:rsidR="00CA762B" w:rsidRDefault="00C33536" w:rsidP="00CA762B">
                  <w:pPr>
                    <w:rPr>
                      <w:rFonts w:eastAsia="Times New Roman"/>
                    </w:rPr>
                  </w:pPr>
                  <w:hyperlink r:id="rId67" w:history="1">
                    <w:r w:rsidR="00CA762B">
                      <w:rPr>
                        <w:rStyle w:val="Hipervnculo"/>
                        <w:rFonts w:eastAsia="Times New Roman"/>
                      </w:rPr>
                      <w:t xml:space="preserve">Crear clase </w:t>
                    </w:r>
                    <w:proofErr w:type="spellStart"/>
                    <w:r w:rsidR="00CA762B">
                      <w:rPr>
                        <w:rStyle w:val="Hipervnculo"/>
                        <w:rFonts w:eastAsia="Times New Roman"/>
                      </w:rPr>
                      <w:t>JuegosException</w:t>
                    </w:r>
                    <w:proofErr w:type="spellEnd"/>
                    <w:r w:rsidR="00CA762B">
                      <w:rPr>
                        <w:rStyle w:val="Hipervnculo"/>
                        <w:rFonts w:eastAsia="Times New Roman"/>
                      </w:rPr>
                      <w:t xml:space="preserve"> para </w:t>
                    </w:r>
                    <w:proofErr w:type="spellStart"/>
                    <w:r w:rsidR="00CA762B">
                      <w:rPr>
                        <w:rStyle w:val="Hipervnculo"/>
                        <w:rFonts w:eastAsia="Times New Roman"/>
                      </w:rPr>
                      <w:t>exce</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E10BD0" w14:textId="77777777" w:rsidR="00CA762B" w:rsidRDefault="00CA762B" w:rsidP="00CA762B">
                  <w:pPr>
                    <w:rPr>
                      <w:rFonts w:eastAsia="Times New Roman"/>
                    </w:rPr>
                  </w:pPr>
                  <w:r>
                    <w:rPr>
                      <w:rFonts w:eastAsia="Times New Roman"/>
                    </w:rPr>
                    <w:t xml:space="preserve">Subtarea </w:t>
                  </w:r>
                </w:p>
              </w:tc>
            </w:tr>
            <w:tr w:rsidR="00CA762B" w14:paraId="355C42C9"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99A7D8" w14:textId="77777777" w:rsidR="00CA762B" w:rsidRDefault="00C33536" w:rsidP="00CA762B">
                  <w:pPr>
                    <w:rPr>
                      <w:rFonts w:eastAsia="Times New Roman"/>
                    </w:rPr>
                  </w:pPr>
                  <w:hyperlink r:id="rId68" w:history="1">
                    <w:r w:rsidR="00CA762B">
                      <w:rPr>
                        <w:rStyle w:val="Hipervnculo"/>
                        <w:rFonts w:eastAsia="Times New Roman"/>
                      </w:rPr>
                      <w:t>PROYEC-78</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C8FC1B" w14:textId="77777777" w:rsidR="00CA762B" w:rsidRDefault="00C33536" w:rsidP="00CA762B">
                  <w:pPr>
                    <w:rPr>
                      <w:rFonts w:eastAsia="Times New Roman"/>
                    </w:rPr>
                  </w:pPr>
                  <w:hyperlink r:id="rId69" w:history="1">
                    <w:r w:rsidR="00CA762B">
                      <w:rPr>
                        <w:rStyle w:val="Hipervnculo"/>
                        <w:rFonts w:eastAsia="Times New Roman"/>
                      </w:rPr>
                      <w:t xml:space="preserve">Incluir opción guardado en la clase </w:t>
                    </w:r>
                    <w:proofErr w:type="spellStart"/>
                    <w:r w:rsidR="00CA762B">
                      <w:rPr>
                        <w:rStyle w:val="Hipervnculo"/>
                        <w:rFonts w:eastAsia="Times New Roman"/>
                      </w:rPr>
                      <w:t>Menu</w:t>
                    </w:r>
                    <w:proofErr w:type="spellEnd"/>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7C9491" w14:textId="77777777" w:rsidR="00CA762B" w:rsidRDefault="00CA762B" w:rsidP="00CA762B">
                  <w:pPr>
                    <w:rPr>
                      <w:rFonts w:eastAsia="Times New Roman"/>
                    </w:rPr>
                  </w:pPr>
                  <w:r>
                    <w:rPr>
                      <w:rFonts w:eastAsia="Times New Roman"/>
                    </w:rPr>
                    <w:t xml:space="preserve">Subtarea </w:t>
                  </w:r>
                </w:p>
              </w:tc>
            </w:tr>
            <w:tr w:rsidR="00CA762B" w14:paraId="08A1B575"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7AF721" w14:textId="77777777" w:rsidR="00CA762B" w:rsidRDefault="00C33536" w:rsidP="00CA762B">
                  <w:pPr>
                    <w:rPr>
                      <w:rFonts w:eastAsia="Times New Roman"/>
                    </w:rPr>
                  </w:pPr>
                  <w:hyperlink r:id="rId70" w:history="1">
                    <w:r w:rsidR="00CA762B">
                      <w:rPr>
                        <w:rStyle w:val="Hipervnculo"/>
                        <w:rFonts w:eastAsia="Times New Roman"/>
                      </w:rPr>
                      <w:t>PROYEC-79</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678C3A" w14:textId="77777777" w:rsidR="00CA762B" w:rsidRDefault="00C33536" w:rsidP="00CA762B">
                  <w:pPr>
                    <w:rPr>
                      <w:rFonts w:eastAsia="Times New Roman"/>
                    </w:rPr>
                  </w:pPr>
                  <w:hyperlink r:id="rId71" w:history="1">
                    <w:r w:rsidR="00CA762B">
                      <w:rPr>
                        <w:rStyle w:val="Hipervnculo"/>
                        <w:rFonts w:eastAsia="Times New Roman"/>
                      </w:rPr>
                      <w:t xml:space="preserve">Incluir opción carga datos en la </w:t>
                    </w:r>
                    <w:proofErr w:type="spellStart"/>
                    <w:r w:rsidR="00CA762B">
                      <w:rPr>
                        <w:rStyle w:val="Hipervnculo"/>
                        <w:rFonts w:eastAsia="Times New Roman"/>
                      </w:rPr>
                      <w:t>clas</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7B3B60" w14:textId="77777777" w:rsidR="00CA762B" w:rsidRDefault="00CA762B" w:rsidP="00CA762B">
                  <w:pPr>
                    <w:rPr>
                      <w:rFonts w:eastAsia="Times New Roman"/>
                    </w:rPr>
                  </w:pPr>
                  <w:r>
                    <w:rPr>
                      <w:rFonts w:eastAsia="Times New Roman"/>
                    </w:rPr>
                    <w:t xml:space="preserve">Subtarea </w:t>
                  </w:r>
                </w:p>
              </w:tc>
            </w:tr>
            <w:tr w:rsidR="00CA762B" w14:paraId="13C1CE46"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BB0C6A" w14:textId="77777777" w:rsidR="00CA762B" w:rsidRDefault="00C33536" w:rsidP="00CA762B">
                  <w:pPr>
                    <w:rPr>
                      <w:rFonts w:eastAsia="Times New Roman"/>
                    </w:rPr>
                  </w:pPr>
                  <w:hyperlink r:id="rId72" w:history="1">
                    <w:r w:rsidR="00CA762B">
                      <w:rPr>
                        <w:rStyle w:val="Hipervnculo"/>
                        <w:rFonts w:eastAsia="Times New Roman"/>
                      </w:rPr>
                      <w:t>PROYEC-81</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D82037" w14:textId="77777777" w:rsidR="00CA762B" w:rsidRDefault="00C33536" w:rsidP="00CA762B">
                  <w:pPr>
                    <w:rPr>
                      <w:rFonts w:eastAsia="Times New Roman"/>
                    </w:rPr>
                  </w:pPr>
                  <w:hyperlink r:id="rId73" w:history="1">
                    <w:r w:rsidR="00CA762B">
                      <w:rPr>
                        <w:rStyle w:val="Hipervnculo"/>
                        <w:rFonts w:eastAsia="Times New Roman"/>
                      </w:rPr>
                      <w:t xml:space="preserve">** Ayudar al grupo04 con </w:t>
                    </w:r>
                    <w:proofErr w:type="spellStart"/>
                    <w:r w:rsidR="00CA762B">
                      <w:rPr>
                        <w:rStyle w:val="Hipervnculo"/>
                        <w:rFonts w:eastAsia="Times New Roman"/>
                      </w:rPr>
                      <w:t>git</w:t>
                    </w:r>
                    <w:proofErr w:type="spellEnd"/>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58B26E" w14:textId="77777777" w:rsidR="00CA762B" w:rsidRDefault="00CA762B" w:rsidP="00CA762B">
                  <w:pPr>
                    <w:rPr>
                      <w:rFonts w:eastAsia="Times New Roman"/>
                    </w:rPr>
                  </w:pPr>
                  <w:r>
                    <w:rPr>
                      <w:rFonts w:eastAsia="Times New Roman"/>
                    </w:rPr>
                    <w:t xml:space="preserve">Subtarea </w:t>
                  </w:r>
                </w:p>
              </w:tc>
            </w:tr>
            <w:tr w:rsidR="00CA762B" w14:paraId="4A758928"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1322A2" w14:textId="77777777" w:rsidR="00CA762B" w:rsidRDefault="00C33536" w:rsidP="00CA762B">
                  <w:pPr>
                    <w:rPr>
                      <w:rFonts w:eastAsia="Times New Roman"/>
                    </w:rPr>
                  </w:pPr>
                  <w:hyperlink r:id="rId74" w:history="1">
                    <w:r w:rsidR="00CA762B">
                      <w:rPr>
                        <w:rStyle w:val="Hipervnculo"/>
                        <w:rFonts w:eastAsia="Times New Roman"/>
                      </w:rPr>
                      <w:t>PROYEC-82</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24541B" w14:textId="77777777" w:rsidR="00CA762B" w:rsidRDefault="00C33536" w:rsidP="00CA762B">
                  <w:pPr>
                    <w:rPr>
                      <w:rFonts w:eastAsia="Times New Roman"/>
                    </w:rPr>
                  </w:pPr>
                  <w:hyperlink r:id="rId75" w:history="1">
                    <w:r w:rsidR="00CA762B">
                      <w:rPr>
                        <w:rStyle w:val="Hipervnculo"/>
                        <w:rFonts w:eastAsia="Times New Roman"/>
                      </w:rPr>
                      <w:t xml:space="preserve">** Crear clase </w:t>
                    </w:r>
                    <w:proofErr w:type="spellStart"/>
                    <w:r w:rsidR="00CA762B">
                      <w:rPr>
                        <w:rStyle w:val="Hipervnculo"/>
                        <w:rFonts w:eastAsia="Times New Roman"/>
                      </w:rPr>
                      <w:t>LeerFichero</w:t>
                    </w:r>
                    <w:proofErr w:type="spellEnd"/>
                    <w:r w:rsidR="00CA762B">
                      <w:rPr>
                        <w:rStyle w:val="Hipervnculo"/>
                        <w:rFonts w:eastAsia="Times New Roman"/>
                      </w:rPr>
                      <w:t xml:space="preserve"> con el </w:t>
                    </w:r>
                    <w:proofErr w:type="spellStart"/>
                    <w:r w:rsidR="00CA762B">
                      <w:rPr>
                        <w:rStyle w:val="Hipervnculo"/>
                        <w:rFonts w:eastAsia="Times New Roman"/>
                      </w:rPr>
                      <w:t>mét</w:t>
                    </w:r>
                    <w:proofErr w:type="spellEnd"/>
                    <w:r w:rsidR="00CA762B">
                      <w:rPr>
                        <w:rStyle w:val="Hipervnculo"/>
                        <w:rFonts w:eastAsia="Times New Roman"/>
                      </w:rPr>
                      <w:t>...</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BB4C94" w14:textId="77777777" w:rsidR="00CA762B" w:rsidRDefault="00CA762B" w:rsidP="00CA762B">
                  <w:pPr>
                    <w:rPr>
                      <w:rFonts w:eastAsia="Times New Roman"/>
                    </w:rPr>
                  </w:pPr>
                  <w:r>
                    <w:rPr>
                      <w:rFonts w:eastAsia="Times New Roman"/>
                    </w:rPr>
                    <w:t xml:space="preserve">Subtarea </w:t>
                  </w:r>
                </w:p>
              </w:tc>
            </w:tr>
            <w:tr w:rsidR="00CA762B" w14:paraId="644943FC"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1B90A3" w14:textId="77777777" w:rsidR="00CA762B" w:rsidRDefault="00C33536" w:rsidP="00CA762B">
                  <w:pPr>
                    <w:rPr>
                      <w:rFonts w:eastAsia="Times New Roman"/>
                    </w:rPr>
                  </w:pPr>
                  <w:hyperlink r:id="rId76" w:history="1">
                    <w:r w:rsidR="00CA762B">
                      <w:rPr>
                        <w:rStyle w:val="Hipervnculo"/>
                        <w:rFonts w:eastAsia="Times New Roman"/>
                      </w:rPr>
                      <w:t>PROYEC-83</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886D2C" w14:textId="77777777" w:rsidR="00CA762B" w:rsidRDefault="00C33536" w:rsidP="00CA762B">
                  <w:pPr>
                    <w:rPr>
                      <w:rFonts w:eastAsia="Times New Roman"/>
                    </w:rPr>
                  </w:pPr>
                  <w:hyperlink r:id="rId77" w:history="1">
                    <w:r w:rsidR="00CA762B">
                      <w:rPr>
                        <w:rStyle w:val="Hipervnculo"/>
                        <w:rFonts w:eastAsia="Times New Roman"/>
                      </w:rPr>
                      <w:t xml:space="preserve">**Ayudar al grupo 04 con </w:t>
                    </w:r>
                    <w:proofErr w:type="spellStart"/>
                    <w:r w:rsidR="00CA762B">
                      <w:rPr>
                        <w:rStyle w:val="Hipervnculo"/>
                        <w:rFonts w:eastAsia="Times New Roman"/>
                      </w:rPr>
                      <w:t>git</w:t>
                    </w:r>
                    <w:proofErr w:type="spellEnd"/>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D0EE0D" w14:textId="77777777" w:rsidR="00CA762B" w:rsidRDefault="00CA762B" w:rsidP="00CA762B">
                  <w:pPr>
                    <w:rPr>
                      <w:rFonts w:eastAsia="Times New Roman"/>
                    </w:rPr>
                  </w:pPr>
                  <w:r>
                    <w:rPr>
                      <w:rFonts w:eastAsia="Times New Roman"/>
                    </w:rPr>
                    <w:t xml:space="preserve">Subtarea </w:t>
                  </w:r>
                </w:p>
              </w:tc>
            </w:tr>
            <w:tr w:rsidR="00CA762B" w14:paraId="11DB9246"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C1FD86" w14:textId="77777777" w:rsidR="00CA762B" w:rsidRDefault="00C33536" w:rsidP="00CA762B">
                  <w:pPr>
                    <w:rPr>
                      <w:rFonts w:eastAsia="Times New Roman"/>
                    </w:rPr>
                  </w:pPr>
                  <w:hyperlink r:id="rId78" w:history="1">
                    <w:r w:rsidR="00CA762B">
                      <w:rPr>
                        <w:rStyle w:val="Hipervnculo"/>
                        <w:rFonts w:eastAsia="Times New Roman"/>
                      </w:rPr>
                      <w:t>PROYEC-84</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27FBDC" w14:textId="77777777" w:rsidR="00CA762B" w:rsidRDefault="00C33536" w:rsidP="00CA762B">
                  <w:pPr>
                    <w:rPr>
                      <w:rFonts w:eastAsia="Times New Roman"/>
                    </w:rPr>
                  </w:pPr>
                  <w:hyperlink r:id="rId79" w:history="1">
                    <w:r w:rsidR="00CA762B">
                      <w:rPr>
                        <w:rStyle w:val="Hipervnculo"/>
                        <w:rFonts w:eastAsia="Times New Roman"/>
                      </w:rPr>
                      <w:t>** Crear plantilla comentarios eclipse</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F5FC43" w14:textId="77777777" w:rsidR="00CA762B" w:rsidRDefault="00CA762B" w:rsidP="00CA762B">
                  <w:pPr>
                    <w:rPr>
                      <w:rFonts w:eastAsia="Times New Roman"/>
                    </w:rPr>
                  </w:pPr>
                  <w:r>
                    <w:rPr>
                      <w:rFonts w:eastAsia="Times New Roman"/>
                    </w:rPr>
                    <w:t xml:space="preserve">Subtarea </w:t>
                  </w:r>
                </w:p>
              </w:tc>
            </w:tr>
            <w:tr w:rsidR="00CA762B" w14:paraId="333C2F39" w14:textId="77777777" w:rsidTr="00465D72">
              <w:trPr>
                <w:gridAfter w:val="1"/>
                <w:wAfter w:w="87" w:type="pct"/>
              </w:trPr>
              <w:tc>
                <w:tcPr>
                  <w:tcW w:w="9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874B8A" w14:textId="77777777" w:rsidR="00CA762B" w:rsidRDefault="00C33536" w:rsidP="00CA762B">
                  <w:pPr>
                    <w:rPr>
                      <w:rFonts w:eastAsia="Times New Roman"/>
                    </w:rPr>
                  </w:pPr>
                  <w:hyperlink r:id="rId80" w:history="1">
                    <w:r w:rsidR="00CA762B">
                      <w:rPr>
                        <w:rStyle w:val="Hipervnculo"/>
                        <w:rFonts w:eastAsia="Times New Roman"/>
                      </w:rPr>
                      <w:t>PROYEC-97</w:t>
                    </w:r>
                  </w:hyperlink>
                  <w:r w:rsidR="00CA762B">
                    <w:rPr>
                      <w:rFonts w:eastAsia="Times New Roman"/>
                    </w:rPr>
                    <w:t xml:space="preserve"> </w:t>
                  </w:r>
                </w:p>
              </w:tc>
              <w:tc>
                <w:tcPr>
                  <w:tcW w:w="271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69CB3D" w14:textId="77777777" w:rsidR="00CA762B" w:rsidRDefault="00C33536" w:rsidP="00CA762B">
                  <w:pPr>
                    <w:rPr>
                      <w:rFonts w:eastAsia="Times New Roman"/>
                    </w:rPr>
                  </w:pPr>
                  <w:hyperlink r:id="rId81" w:history="1">
                    <w:r w:rsidR="00CA762B">
                      <w:rPr>
                        <w:rStyle w:val="Hipervnculo"/>
                        <w:rFonts w:eastAsia="Times New Roman"/>
                      </w:rPr>
                      <w:t>Realizar prueba unitaria del método a...</w:t>
                    </w:r>
                  </w:hyperlink>
                  <w:r w:rsidR="00CA762B">
                    <w:rPr>
                      <w:rFonts w:eastAsia="Times New Roman"/>
                    </w:rPr>
                    <w:t xml:space="preserve"> </w:t>
                  </w:r>
                </w:p>
              </w:tc>
              <w:tc>
                <w:tcPr>
                  <w:tcW w:w="125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A6E8C3" w14:textId="77777777" w:rsidR="00CA762B" w:rsidRDefault="00CA762B" w:rsidP="00CA762B">
                  <w:pPr>
                    <w:rPr>
                      <w:rFonts w:eastAsia="Times New Roman"/>
                    </w:rPr>
                  </w:pPr>
                  <w:r>
                    <w:rPr>
                      <w:rFonts w:eastAsia="Times New Roman"/>
                    </w:rPr>
                    <w:t xml:space="preserve">Subtarea </w:t>
                  </w:r>
                </w:p>
              </w:tc>
            </w:tr>
          </w:tbl>
          <w:p w14:paraId="20547562" w14:textId="646667A6" w:rsidR="001E4040" w:rsidRDefault="001E4040" w:rsidP="00D92C5B">
            <w:pPr>
              <w:pStyle w:val="Contenido"/>
              <w:jc w:val="both"/>
              <w:rPr>
                <w:noProof/>
              </w:rPr>
            </w:pPr>
          </w:p>
          <w:p w14:paraId="16759072" w14:textId="77777777" w:rsidR="00CA762B" w:rsidRDefault="00CA762B" w:rsidP="00CA762B">
            <w:pPr>
              <w:pStyle w:val="Ttulo3"/>
              <w:jc w:val="both"/>
              <w:rPr>
                <w:rFonts w:eastAsia="Times New Roman"/>
              </w:rPr>
            </w:pPr>
            <w:r>
              <w:rPr>
                <w:rFonts w:eastAsia="Times New Roman"/>
              </w:rPr>
              <w:t>[TAREA 2] </w:t>
            </w:r>
          </w:p>
          <w:p w14:paraId="416DD08C" w14:textId="77777777" w:rsidR="00CA762B" w:rsidRPr="00CA762B" w:rsidRDefault="00C33536" w:rsidP="00CA762B">
            <w:pPr>
              <w:pStyle w:val="Ttulo3"/>
              <w:jc w:val="both"/>
              <w:rPr>
                <w:rFonts w:eastAsia="Times New Roman"/>
                <w:sz w:val="38"/>
                <w:szCs w:val="38"/>
              </w:rPr>
            </w:pPr>
            <w:hyperlink r:id="rId82" w:history="1">
              <w:r w:rsidR="00CA762B" w:rsidRPr="00CA762B">
                <w:rPr>
                  <w:rStyle w:val="Hipervnculo"/>
                  <w:rFonts w:eastAsia="Times New Roman"/>
                  <w:sz w:val="38"/>
                  <w:szCs w:val="38"/>
                </w:rPr>
                <w:t>Yo como administrador quiero listar los juegos</w:t>
              </w:r>
            </w:hyperlink>
            <w:r w:rsidR="00CA762B" w:rsidRPr="00CA762B">
              <w:rPr>
                <w:rFonts w:eastAsia="Times New Roman"/>
                <w:sz w:val="38"/>
                <w:szCs w:val="38"/>
              </w:rPr>
              <w:t xml:space="preserve"> </w:t>
            </w:r>
          </w:p>
          <w:p w14:paraId="3108EFA9" w14:textId="37332DB9" w:rsidR="00CA762B" w:rsidRDefault="00CA762B" w:rsidP="00CA762B">
            <w:pPr>
              <w:pStyle w:val="Ttulo3"/>
              <w:jc w:val="both"/>
              <w:rPr>
                <w:rFonts w:eastAsia="Times New Roman"/>
                <w:sz w:val="27"/>
                <w:szCs w:val="27"/>
              </w:rPr>
            </w:pPr>
            <w:r>
              <w:rPr>
                <w:rFonts w:eastAsia="Times New Roman"/>
                <w:b w:val="0"/>
                <w:bCs/>
                <w:sz w:val="16"/>
                <w:szCs w:val="16"/>
              </w:rPr>
              <w:t xml:space="preserve">Creada: 14/jun/21  Actualizada: 16/jun/21 </w:t>
            </w:r>
          </w:p>
          <w:tbl>
            <w:tblPr>
              <w:tblW w:w="10017" w:type="dxa"/>
              <w:shd w:val="clear" w:color="auto" w:fill="FFFFFF"/>
              <w:tblCellMar>
                <w:left w:w="0" w:type="dxa"/>
                <w:right w:w="0" w:type="dxa"/>
              </w:tblCellMar>
              <w:tblLook w:val="04A0" w:firstRow="1" w:lastRow="0" w:firstColumn="1" w:lastColumn="0" w:noHBand="0" w:noVBand="1"/>
            </w:tblPr>
            <w:tblGrid>
              <w:gridCol w:w="1807"/>
              <w:gridCol w:w="5658"/>
              <w:gridCol w:w="2552"/>
            </w:tblGrid>
            <w:tr w:rsidR="00CA762B" w14:paraId="066E304C" w14:textId="77777777" w:rsidTr="00CA762B">
              <w:tc>
                <w:tcPr>
                  <w:tcW w:w="1807"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7CC0AD" w14:textId="77777777" w:rsidR="00CA762B" w:rsidRDefault="00CA762B" w:rsidP="00CA762B">
                  <w:pPr>
                    <w:rPr>
                      <w:rFonts w:eastAsia="Times New Roman"/>
                    </w:rPr>
                  </w:pPr>
                  <w:r>
                    <w:rPr>
                      <w:rFonts w:eastAsia="Times New Roman"/>
                      <w:b w:val="0"/>
                      <w:bCs/>
                    </w:rPr>
                    <w:t>Clave</w:t>
                  </w:r>
                </w:p>
              </w:tc>
              <w:tc>
                <w:tcPr>
                  <w:tcW w:w="5658"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F87DA0" w14:textId="77777777" w:rsidR="00CA762B" w:rsidRDefault="00CA762B" w:rsidP="00CA762B">
                  <w:pPr>
                    <w:rPr>
                      <w:rFonts w:eastAsia="Times New Roman"/>
                    </w:rPr>
                  </w:pPr>
                  <w:r>
                    <w:rPr>
                      <w:rFonts w:eastAsia="Times New Roman"/>
                      <w:b w:val="0"/>
                      <w:bCs/>
                    </w:rPr>
                    <w:t>Resumen</w:t>
                  </w:r>
                </w:p>
              </w:tc>
              <w:tc>
                <w:tcPr>
                  <w:tcW w:w="255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F80F42" w14:textId="77777777" w:rsidR="00CA762B" w:rsidRDefault="00CA762B" w:rsidP="00CA762B">
                  <w:pPr>
                    <w:rPr>
                      <w:rFonts w:eastAsia="Times New Roman"/>
                    </w:rPr>
                  </w:pPr>
                  <w:r>
                    <w:rPr>
                      <w:rFonts w:eastAsia="Times New Roman"/>
                      <w:b w:val="0"/>
                      <w:bCs/>
                    </w:rPr>
                    <w:t>Tipo</w:t>
                  </w:r>
                </w:p>
              </w:tc>
            </w:tr>
            <w:tr w:rsidR="00CA762B" w14:paraId="22285CBF" w14:textId="77777777" w:rsidTr="00CA762B">
              <w:tc>
                <w:tcPr>
                  <w:tcW w:w="180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3F7481" w14:textId="77777777" w:rsidR="00CA762B" w:rsidRDefault="00C33536" w:rsidP="00CA762B">
                  <w:pPr>
                    <w:rPr>
                      <w:rFonts w:eastAsia="Times New Roman"/>
                    </w:rPr>
                  </w:pPr>
                  <w:hyperlink r:id="rId83" w:history="1">
                    <w:r w:rsidR="00CA762B">
                      <w:rPr>
                        <w:rStyle w:val="Hipervnculo"/>
                        <w:rFonts w:eastAsia="Times New Roman"/>
                      </w:rPr>
                      <w:t>PROYEC-54</w:t>
                    </w:r>
                  </w:hyperlink>
                  <w:r w:rsidR="00CA762B">
                    <w:rPr>
                      <w:rFonts w:eastAsia="Times New Roman"/>
                    </w:rPr>
                    <w:t xml:space="preserve"> </w:t>
                  </w:r>
                </w:p>
              </w:tc>
              <w:tc>
                <w:tcPr>
                  <w:tcW w:w="565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6548BD" w14:textId="77777777" w:rsidR="00CA762B" w:rsidRDefault="00C33536" w:rsidP="00CA762B">
                  <w:pPr>
                    <w:rPr>
                      <w:rFonts w:eastAsia="Times New Roman"/>
                    </w:rPr>
                  </w:pPr>
                  <w:hyperlink r:id="rId84" w:history="1">
                    <w:r w:rsidR="00CA762B">
                      <w:rPr>
                        <w:rStyle w:val="Hipervnculo"/>
                        <w:rFonts w:eastAsia="Times New Roman"/>
                      </w:rPr>
                      <w:t xml:space="preserve">Crear método </w:t>
                    </w:r>
                    <w:proofErr w:type="spellStart"/>
                    <w:r w:rsidR="00CA762B">
                      <w:rPr>
                        <w:rStyle w:val="Hipervnculo"/>
                        <w:rFonts w:eastAsia="Times New Roman"/>
                      </w:rPr>
                      <w:t>getJuegos</w:t>
                    </w:r>
                    <w:proofErr w:type="spellEnd"/>
                    <w:r w:rsidR="00CA762B">
                      <w:rPr>
                        <w:rStyle w:val="Hipervnculo"/>
                        <w:rFonts w:eastAsia="Times New Roman"/>
                      </w:rPr>
                      <w:t>():</w:t>
                    </w:r>
                    <w:proofErr w:type="spellStart"/>
                    <w:r w:rsidR="00CA762B">
                      <w:rPr>
                        <w:rStyle w:val="Hipervnculo"/>
                        <w:rFonts w:eastAsia="Times New Roman"/>
                      </w:rPr>
                      <w:t>Map</w:t>
                    </w:r>
                    <w:proofErr w:type="spellEnd"/>
                    <w:r w:rsidR="00CA762B">
                      <w:rPr>
                        <w:rStyle w:val="Hipervnculo"/>
                        <w:rFonts w:eastAsia="Times New Roman"/>
                      </w:rPr>
                      <w:t>&lt;Juego&gt; e...</w:t>
                    </w:r>
                  </w:hyperlink>
                  <w:r w:rsidR="00CA762B">
                    <w:rPr>
                      <w:rFonts w:eastAsia="Times New Roman"/>
                    </w:rPr>
                    <w:t xml:space="preserve"> </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A44642" w14:textId="77777777" w:rsidR="00CA762B" w:rsidRDefault="00CA762B" w:rsidP="00CA762B">
                  <w:pPr>
                    <w:rPr>
                      <w:rFonts w:eastAsia="Times New Roman"/>
                    </w:rPr>
                  </w:pPr>
                  <w:r>
                    <w:rPr>
                      <w:rFonts w:eastAsia="Times New Roman"/>
                    </w:rPr>
                    <w:t xml:space="preserve">Subtarea </w:t>
                  </w:r>
                </w:p>
              </w:tc>
            </w:tr>
            <w:tr w:rsidR="00CA762B" w14:paraId="0FA692C0" w14:textId="77777777" w:rsidTr="00CA762B">
              <w:tc>
                <w:tcPr>
                  <w:tcW w:w="180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7ACE27" w14:textId="77777777" w:rsidR="00CA762B" w:rsidRDefault="00C33536" w:rsidP="00CA762B">
                  <w:pPr>
                    <w:rPr>
                      <w:rFonts w:eastAsia="Times New Roman"/>
                    </w:rPr>
                  </w:pPr>
                  <w:hyperlink r:id="rId85" w:history="1">
                    <w:r w:rsidR="00CA762B">
                      <w:rPr>
                        <w:rStyle w:val="Hipervnculo"/>
                        <w:rFonts w:eastAsia="Times New Roman"/>
                      </w:rPr>
                      <w:t>PROYEC-59</w:t>
                    </w:r>
                  </w:hyperlink>
                  <w:r w:rsidR="00CA762B">
                    <w:rPr>
                      <w:rFonts w:eastAsia="Times New Roman"/>
                    </w:rPr>
                    <w:t xml:space="preserve"> </w:t>
                  </w:r>
                </w:p>
              </w:tc>
              <w:tc>
                <w:tcPr>
                  <w:tcW w:w="565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435B93" w14:textId="77777777" w:rsidR="00CA762B" w:rsidRDefault="00C33536" w:rsidP="00CA762B">
                  <w:pPr>
                    <w:rPr>
                      <w:rFonts w:eastAsia="Times New Roman"/>
                    </w:rPr>
                  </w:pPr>
                  <w:hyperlink r:id="rId86" w:history="1">
                    <w:r w:rsidR="00CA762B">
                      <w:rPr>
                        <w:rStyle w:val="Hipervnculo"/>
                        <w:rFonts w:eastAsia="Times New Roman"/>
                      </w:rPr>
                      <w:t xml:space="preserve">Realizar la prueba unitaria </w:t>
                    </w:r>
                    <w:proofErr w:type="spellStart"/>
                    <w:r w:rsidR="00CA762B">
                      <w:rPr>
                        <w:rStyle w:val="Hipervnculo"/>
                        <w:rFonts w:eastAsia="Times New Roman"/>
                      </w:rPr>
                      <w:t>testOpcio</w:t>
                    </w:r>
                    <w:proofErr w:type="spellEnd"/>
                    <w:r w:rsidR="00CA762B">
                      <w:rPr>
                        <w:rStyle w:val="Hipervnculo"/>
                        <w:rFonts w:eastAsia="Times New Roman"/>
                      </w:rPr>
                      <w:t>...</w:t>
                    </w:r>
                  </w:hyperlink>
                  <w:r w:rsidR="00CA762B">
                    <w:rPr>
                      <w:rFonts w:eastAsia="Times New Roman"/>
                    </w:rPr>
                    <w:t xml:space="preserve"> </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1CF317" w14:textId="77777777" w:rsidR="00CA762B" w:rsidRDefault="00CA762B" w:rsidP="00CA762B">
                  <w:pPr>
                    <w:rPr>
                      <w:rFonts w:eastAsia="Times New Roman"/>
                    </w:rPr>
                  </w:pPr>
                  <w:r>
                    <w:rPr>
                      <w:rFonts w:eastAsia="Times New Roman"/>
                    </w:rPr>
                    <w:t xml:space="preserve">Subtarea </w:t>
                  </w:r>
                </w:p>
              </w:tc>
            </w:tr>
            <w:tr w:rsidR="00CA762B" w14:paraId="74068C4D" w14:textId="77777777" w:rsidTr="00CA762B">
              <w:tc>
                <w:tcPr>
                  <w:tcW w:w="180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58779E" w14:textId="77777777" w:rsidR="00CA762B" w:rsidRDefault="00C33536" w:rsidP="00CA762B">
                  <w:pPr>
                    <w:rPr>
                      <w:rFonts w:eastAsia="Times New Roman"/>
                    </w:rPr>
                  </w:pPr>
                  <w:hyperlink r:id="rId87" w:history="1">
                    <w:r w:rsidR="00CA762B">
                      <w:rPr>
                        <w:rStyle w:val="Hipervnculo"/>
                        <w:rFonts w:eastAsia="Times New Roman"/>
                      </w:rPr>
                      <w:t>PROYEC-60</w:t>
                    </w:r>
                  </w:hyperlink>
                  <w:r w:rsidR="00CA762B">
                    <w:rPr>
                      <w:rFonts w:eastAsia="Times New Roman"/>
                    </w:rPr>
                    <w:t xml:space="preserve"> </w:t>
                  </w:r>
                </w:p>
              </w:tc>
              <w:tc>
                <w:tcPr>
                  <w:tcW w:w="565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F18DC9" w14:textId="77777777" w:rsidR="00CA762B" w:rsidRDefault="00C33536" w:rsidP="00CA762B">
                  <w:pPr>
                    <w:rPr>
                      <w:rFonts w:eastAsia="Times New Roman"/>
                    </w:rPr>
                  </w:pPr>
                  <w:hyperlink r:id="rId88" w:history="1">
                    <w:r w:rsidR="00CA762B">
                      <w:rPr>
                        <w:rStyle w:val="Hipervnculo"/>
                        <w:rFonts w:eastAsia="Times New Roman"/>
                      </w:rPr>
                      <w:t xml:space="preserve">Realizar la prueba unitaria </w:t>
                    </w:r>
                    <w:proofErr w:type="spellStart"/>
                    <w:r w:rsidR="00CA762B">
                      <w:rPr>
                        <w:rStyle w:val="Hipervnculo"/>
                        <w:rFonts w:eastAsia="Times New Roman"/>
                      </w:rPr>
                      <w:t>testLista</w:t>
                    </w:r>
                    <w:proofErr w:type="spellEnd"/>
                    <w:r w:rsidR="00CA762B">
                      <w:rPr>
                        <w:rStyle w:val="Hipervnculo"/>
                        <w:rFonts w:eastAsia="Times New Roman"/>
                      </w:rPr>
                      <w:t>...</w:t>
                    </w:r>
                  </w:hyperlink>
                  <w:r w:rsidR="00CA762B">
                    <w:rPr>
                      <w:rFonts w:eastAsia="Times New Roman"/>
                    </w:rPr>
                    <w:t xml:space="preserve"> </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D94A5C" w14:textId="77777777" w:rsidR="00CA762B" w:rsidRDefault="00CA762B" w:rsidP="00CA762B">
                  <w:pPr>
                    <w:rPr>
                      <w:rFonts w:eastAsia="Times New Roman"/>
                    </w:rPr>
                  </w:pPr>
                  <w:r>
                    <w:rPr>
                      <w:rFonts w:eastAsia="Times New Roman"/>
                    </w:rPr>
                    <w:t xml:space="preserve">Subtarea </w:t>
                  </w:r>
                </w:p>
              </w:tc>
            </w:tr>
            <w:tr w:rsidR="00CA762B" w14:paraId="7A34243B" w14:textId="77777777" w:rsidTr="00CA762B">
              <w:tc>
                <w:tcPr>
                  <w:tcW w:w="180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4160DB" w14:textId="77777777" w:rsidR="00CA762B" w:rsidRDefault="00C33536" w:rsidP="00CA762B">
                  <w:pPr>
                    <w:rPr>
                      <w:rFonts w:eastAsia="Times New Roman"/>
                    </w:rPr>
                  </w:pPr>
                  <w:hyperlink r:id="rId89" w:history="1">
                    <w:r w:rsidR="00CA762B">
                      <w:rPr>
                        <w:rStyle w:val="Hipervnculo"/>
                        <w:rFonts w:eastAsia="Times New Roman"/>
                      </w:rPr>
                      <w:t>PROYEC-64</w:t>
                    </w:r>
                  </w:hyperlink>
                  <w:r w:rsidR="00CA762B">
                    <w:rPr>
                      <w:rFonts w:eastAsia="Times New Roman"/>
                    </w:rPr>
                    <w:t xml:space="preserve"> </w:t>
                  </w:r>
                </w:p>
              </w:tc>
              <w:tc>
                <w:tcPr>
                  <w:tcW w:w="565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2D8733" w14:textId="77777777" w:rsidR="00CA762B" w:rsidRDefault="00C33536" w:rsidP="00CA762B">
                  <w:pPr>
                    <w:rPr>
                      <w:rFonts w:eastAsia="Times New Roman"/>
                    </w:rPr>
                  </w:pPr>
                  <w:hyperlink r:id="rId90" w:history="1">
                    <w:r w:rsidR="00CA762B">
                      <w:rPr>
                        <w:rStyle w:val="Hipervnculo"/>
                        <w:rFonts w:eastAsia="Times New Roman"/>
                      </w:rPr>
                      <w:t xml:space="preserve">Implementar método </w:t>
                    </w:r>
                    <w:proofErr w:type="spellStart"/>
                    <w:r w:rsidR="00CA762B">
                      <w:rPr>
                        <w:rStyle w:val="Hipervnculo"/>
                        <w:rFonts w:eastAsia="Times New Roman"/>
                      </w:rPr>
                      <w:t>getJuegos</w:t>
                    </w:r>
                    <w:proofErr w:type="spellEnd"/>
                    <w:r w:rsidR="00CA762B">
                      <w:rPr>
                        <w:rStyle w:val="Hipervnculo"/>
                        <w:rFonts w:eastAsia="Times New Roman"/>
                      </w:rPr>
                      <w:t>():</w:t>
                    </w:r>
                    <w:proofErr w:type="spellStart"/>
                    <w:r w:rsidR="00CA762B">
                      <w:rPr>
                        <w:rStyle w:val="Hipervnculo"/>
                        <w:rFonts w:eastAsia="Times New Roman"/>
                      </w:rPr>
                      <w:t>Map</w:t>
                    </w:r>
                    <w:proofErr w:type="spellEnd"/>
                    <w:r w:rsidR="00CA762B">
                      <w:rPr>
                        <w:rStyle w:val="Hipervnculo"/>
                        <w:rFonts w:eastAsia="Times New Roman"/>
                      </w:rPr>
                      <w:t>&lt;Ju...</w:t>
                    </w:r>
                  </w:hyperlink>
                  <w:r w:rsidR="00CA762B">
                    <w:rPr>
                      <w:rFonts w:eastAsia="Times New Roman"/>
                    </w:rPr>
                    <w:t xml:space="preserve"> </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A8A0F8" w14:textId="77777777" w:rsidR="00CA762B" w:rsidRDefault="00CA762B" w:rsidP="00CA762B">
                  <w:pPr>
                    <w:rPr>
                      <w:rFonts w:eastAsia="Times New Roman"/>
                    </w:rPr>
                  </w:pPr>
                  <w:r>
                    <w:rPr>
                      <w:rFonts w:eastAsia="Times New Roman"/>
                    </w:rPr>
                    <w:t xml:space="preserve">Subtarea </w:t>
                  </w:r>
                </w:p>
              </w:tc>
            </w:tr>
            <w:tr w:rsidR="00CA762B" w14:paraId="33CAFF3A" w14:textId="77777777" w:rsidTr="00CA762B">
              <w:tc>
                <w:tcPr>
                  <w:tcW w:w="180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5ED8FB" w14:textId="77777777" w:rsidR="00CA762B" w:rsidRDefault="00C33536" w:rsidP="00CA762B">
                  <w:pPr>
                    <w:rPr>
                      <w:rFonts w:eastAsia="Times New Roman"/>
                    </w:rPr>
                  </w:pPr>
                  <w:hyperlink r:id="rId91" w:history="1">
                    <w:r w:rsidR="00CA762B">
                      <w:rPr>
                        <w:rStyle w:val="Hipervnculo"/>
                        <w:rFonts w:eastAsia="Times New Roman"/>
                      </w:rPr>
                      <w:t>PROYEC-70</w:t>
                    </w:r>
                  </w:hyperlink>
                  <w:r w:rsidR="00CA762B">
                    <w:rPr>
                      <w:rFonts w:eastAsia="Times New Roman"/>
                    </w:rPr>
                    <w:t xml:space="preserve"> </w:t>
                  </w:r>
                </w:p>
              </w:tc>
              <w:tc>
                <w:tcPr>
                  <w:tcW w:w="565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6DE3C" w14:textId="77777777" w:rsidR="00CA762B" w:rsidRDefault="00C33536" w:rsidP="00CA762B">
                  <w:pPr>
                    <w:rPr>
                      <w:rFonts w:eastAsia="Times New Roman"/>
                    </w:rPr>
                  </w:pPr>
                  <w:hyperlink r:id="rId92" w:history="1">
                    <w:r w:rsidR="00CA762B">
                      <w:rPr>
                        <w:rStyle w:val="Hipervnculo"/>
                        <w:rFonts w:eastAsia="Times New Roman"/>
                      </w:rPr>
                      <w:t xml:space="preserve">Implementar método </w:t>
                    </w:r>
                    <w:proofErr w:type="spellStart"/>
                    <w:r w:rsidR="00CA762B">
                      <w:rPr>
                        <w:rStyle w:val="Hipervnculo"/>
                        <w:rFonts w:eastAsia="Times New Roman"/>
                      </w:rPr>
                      <w:t>getJuegos</w:t>
                    </w:r>
                    <w:proofErr w:type="spellEnd"/>
                    <w:r w:rsidR="00CA762B">
                      <w:rPr>
                        <w:rStyle w:val="Hipervnculo"/>
                        <w:rFonts w:eastAsia="Times New Roman"/>
                      </w:rPr>
                      <w:t>():</w:t>
                    </w:r>
                    <w:proofErr w:type="spellStart"/>
                    <w:r w:rsidR="00CA762B">
                      <w:rPr>
                        <w:rStyle w:val="Hipervnculo"/>
                        <w:rFonts w:eastAsia="Times New Roman"/>
                      </w:rPr>
                      <w:t>Map</w:t>
                    </w:r>
                    <w:proofErr w:type="spellEnd"/>
                    <w:r w:rsidR="00CA762B">
                      <w:rPr>
                        <w:rStyle w:val="Hipervnculo"/>
                        <w:rFonts w:eastAsia="Times New Roman"/>
                      </w:rPr>
                      <w:t>&lt;Ju...</w:t>
                    </w:r>
                  </w:hyperlink>
                  <w:r w:rsidR="00CA762B">
                    <w:rPr>
                      <w:rFonts w:eastAsia="Times New Roman"/>
                    </w:rPr>
                    <w:t xml:space="preserve"> </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78A7D2" w14:textId="77777777" w:rsidR="00CA762B" w:rsidRDefault="00CA762B" w:rsidP="00CA762B">
                  <w:pPr>
                    <w:rPr>
                      <w:rFonts w:eastAsia="Times New Roman"/>
                    </w:rPr>
                  </w:pPr>
                  <w:r>
                    <w:rPr>
                      <w:rFonts w:eastAsia="Times New Roman"/>
                    </w:rPr>
                    <w:t xml:space="preserve">Subtarea </w:t>
                  </w:r>
                </w:p>
              </w:tc>
            </w:tr>
            <w:tr w:rsidR="00CA762B" w14:paraId="1B1CCBF9" w14:textId="77777777" w:rsidTr="00CA762B">
              <w:tc>
                <w:tcPr>
                  <w:tcW w:w="180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AE290B" w14:textId="77777777" w:rsidR="00CA762B" w:rsidRDefault="00C33536" w:rsidP="00CA762B">
                  <w:pPr>
                    <w:rPr>
                      <w:rFonts w:eastAsia="Times New Roman"/>
                    </w:rPr>
                  </w:pPr>
                  <w:hyperlink r:id="rId93" w:history="1">
                    <w:r w:rsidR="00CA762B">
                      <w:rPr>
                        <w:rStyle w:val="Hipervnculo"/>
                        <w:rFonts w:eastAsia="Times New Roman"/>
                      </w:rPr>
                      <w:t>PROYEC-77</w:t>
                    </w:r>
                  </w:hyperlink>
                  <w:r w:rsidR="00CA762B">
                    <w:rPr>
                      <w:rFonts w:eastAsia="Times New Roman"/>
                    </w:rPr>
                    <w:t xml:space="preserve"> </w:t>
                  </w:r>
                </w:p>
              </w:tc>
              <w:tc>
                <w:tcPr>
                  <w:tcW w:w="565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693DB8" w14:textId="77777777" w:rsidR="00CA762B" w:rsidRDefault="00C33536" w:rsidP="00CA762B">
                  <w:pPr>
                    <w:rPr>
                      <w:rFonts w:eastAsia="Times New Roman"/>
                    </w:rPr>
                  </w:pPr>
                  <w:hyperlink r:id="rId94" w:history="1">
                    <w:r w:rsidR="00CA762B">
                      <w:rPr>
                        <w:rStyle w:val="Hipervnculo"/>
                        <w:rFonts w:eastAsia="Times New Roman"/>
                      </w:rPr>
                      <w:t xml:space="preserve">Incluir opción listado en la clase </w:t>
                    </w:r>
                    <w:proofErr w:type="spellStart"/>
                    <w:r w:rsidR="00CA762B">
                      <w:rPr>
                        <w:rStyle w:val="Hipervnculo"/>
                        <w:rFonts w:eastAsia="Times New Roman"/>
                      </w:rPr>
                      <w:t>Menu</w:t>
                    </w:r>
                    <w:proofErr w:type="spellEnd"/>
                  </w:hyperlink>
                  <w:r w:rsidR="00CA762B">
                    <w:rPr>
                      <w:rFonts w:eastAsia="Times New Roman"/>
                    </w:rPr>
                    <w:t xml:space="preserve"> </w:t>
                  </w:r>
                </w:p>
              </w:tc>
              <w:tc>
                <w:tcPr>
                  <w:tcW w:w="255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71BAEB" w14:textId="77777777" w:rsidR="00CA762B" w:rsidRDefault="00CA762B" w:rsidP="00CA762B">
                  <w:pPr>
                    <w:rPr>
                      <w:rFonts w:eastAsia="Times New Roman"/>
                    </w:rPr>
                  </w:pPr>
                  <w:r>
                    <w:rPr>
                      <w:rFonts w:eastAsia="Times New Roman"/>
                    </w:rPr>
                    <w:t xml:space="preserve">Subtarea </w:t>
                  </w:r>
                </w:p>
              </w:tc>
            </w:tr>
          </w:tbl>
          <w:p w14:paraId="447D5D9A" w14:textId="77777777" w:rsidR="00CA762B" w:rsidRDefault="00CA762B" w:rsidP="00D92C5B">
            <w:pPr>
              <w:pStyle w:val="Contenido"/>
              <w:jc w:val="both"/>
              <w:rPr>
                <w:noProof/>
              </w:rPr>
            </w:pPr>
          </w:p>
          <w:p w14:paraId="7CD6D91F" w14:textId="3B936347" w:rsidR="001E4040" w:rsidRDefault="001E4040" w:rsidP="00D92C5B">
            <w:pPr>
              <w:pStyle w:val="Contenido"/>
              <w:jc w:val="both"/>
              <w:rPr>
                <w:noProof/>
              </w:rPr>
            </w:pPr>
          </w:p>
        </w:tc>
      </w:tr>
      <w:tr w:rsidR="00C10D20" w14:paraId="46841915" w14:textId="77777777" w:rsidTr="00691F41">
        <w:trPr>
          <w:trHeight w:val="1899"/>
        </w:trPr>
        <w:tc>
          <w:tcPr>
            <w:tcW w:w="10210" w:type="dxa"/>
            <w:shd w:val="clear" w:color="auto" w:fill="F2F2F2" w:themeFill="background1" w:themeFillShade="F2"/>
          </w:tcPr>
          <w:p w14:paraId="4777387F" w14:textId="77777777" w:rsidR="00C10D20" w:rsidRDefault="00C10D20" w:rsidP="00C10D20">
            <w:pPr>
              <w:pStyle w:val="Ttulo1"/>
              <w:rPr>
                <w:noProof/>
              </w:rPr>
            </w:pPr>
            <w:r>
              <w:rPr>
                <w:noProof/>
                <w:lang w:bidi="es-ES"/>
              </w:rPr>
              <w:lastRenderedPageBreak/>
              <w:t>Martes 15</w:t>
            </w:r>
          </w:p>
          <w:tbl>
            <w:tblPr>
              <w:tblW w:w="10170" w:type="dxa"/>
              <w:tblInd w:w="40" w:type="dxa"/>
              <w:tblCellMar>
                <w:left w:w="0" w:type="dxa"/>
                <w:right w:w="0" w:type="dxa"/>
              </w:tblCellMar>
              <w:tblLook w:val="0000" w:firstRow="0" w:lastRow="0" w:firstColumn="0" w:lastColumn="0" w:noHBand="0" w:noVBand="0"/>
            </w:tblPr>
            <w:tblGrid>
              <w:gridCol w:w="10170"/>
            </w:tblGrid>
            <w:tr w:rsidR="00C10D20" w14:paraId="130FB4F6" w14:textId="77777777" w:rsidTr="00C15C2B">
              <w:trPr>
                <w:trHeight w:val="3546"/>
              </w:trPr>
              <w:tc>
                <w:tcPr>
                  <w:tcW w:w="10170" w:type="dxa"/>
                </w:tcPr>
                <w:p w14:paraId="43BF4584" w14:textId="77777777" w:rsidR="00C10D20" w:rsidRPr="00B81AF1" w:rsidRDefault="00C33536" w:rsidP="00C10D20">
                  <w:pPr>
                    <w:pStyle w:val="Ttulo2"/>
                    <w:jc w:val="both"/>
                    <w:rPr>
                      <w:noProof/>
                    </w:rPr>
                  </w:pPr>
                  <w:sdt>
                    <w:sdtPr>
                      <w:rPr>
                        <w:noProof/>
                        <w:color w:val="auto"/>
                      </w:rPr>
                      <w:id w:val="1548112392"/>
                      <w:placeholder>
                        <w:docPart w:val="D91EEE154DCD46AB842A974B18BAC7CF"/>
                      </w:placeholder>
                      <w15:appearance w15:val="hidden"/>
                    </w:sdtPr>
                    <w:sdtEndPr>
                      <w:rPr>
                        <w:color w:val="082A75" w:themeColor="text2"/>
                      </w:rPr>
                    </w:sdtEndPr>
                    <w:sdtContent>
                      <w:r w:rsidR="00C10D20" w:rsidRPr="00B81AF1">
                        <w:rPr>
                          <w:noProof/>
                        </w:rPr>
                        <w:t>Asignación de tareas y primer Sprint</w:t>
                      </w:r>
                    </w:sdtContent>
                  </w:sdt>
                </w:p>
                <w:p w14:paraId="1BDAA994" w14:textId="77777777" w:rsidR="00C10D20" w:rsidRPr="00B81AF1" w:rsidRDefault="00C10D20" w:rsidP="00C10D20">
                  <w:pPr>
                    <w:jc w:val="both"/>
                    <w:rPr>
                      <w:noProof/>
                      <w:color w:val="auto"/>
                    </w:rPr>
                  </w:pPr>
                </w:p>
                <w:p w14:paraId="2EA85754" w14:textId="77777777" w:rsidR="00C10D20" w:rsidRPr="00B81AF1" w:rsidRDefault="00C10D20" w:rsidP="00C10D20">
                  <w:pPr>
                    <w:pStyle w:val="Contenido"/>
                    <w:jc w:val="both"/>
                    <w:rPr>
                      <w:noProof/>
                      <w:color w:val="auto"/>
                    </w:rPr>
                  </w:pPr>
                  <w:r w:rsidRPr="00B81AF1">
                    <w:rPr>
                      <w:noProof/>
                      <w:color w:val="auto"/>
                    </w:rPr>
                    <w:t>Se inició la jornada con una Daily dónde se estableció la prioridad de las tareas y la asignación de las mismas a cada miembro del equipo de desarrollo.</w:t>
                  </w:r>
                </w:p>
                <w:p w14:paraId="0B2AECB6" w14:textId="77777777" w:rsidR="00C10D20" w:rsidRPr="00B81AF1" w:rsidRDefault="00C10D20" w:rsidP="00C10D20">
                  <w:pPr>
                    <w:pStyle w:val="Contenido"/>
                    <w:jc w:val="both"/>
                    <w:rPr>
                      <w:noProof/>
                      <w:color w:val="auto"/>
                    </w:rPr>
                  </w:pPr>
                </w:p>
                <w:p w14:paraId="08C7C8A1" w14:textId="77777777" w:rsidR="00C10D20" w:rsidRPr="00B81AF1" w:rsidRDefault="00C10D20" w:rsidP="00C10D20">
                  <w:pPr>
                    <w:pStyle w:val="Contenido"/>
                    <w:jc w:val="both"/>
                    <w:rPr>
                      <w:noProof/>
                      <w:color w:val="auto"/>
                    </w:rPr>
                  </w:pPr>
                  <w:r w:rsidRPr="00B81AF1">
                    <w:rPr>
                      <w:noProof/>
                      <w:color w:val="auto"/>
                    </w:rPr>
                    <w:t>Se acordó la necesidad de un segundo proceso formativo en Git a nivel grupal en el que se estudiaron conceptos más complejos y se practicaron con los principales comandos.</w:t>
                  </w:r>
                </w:p>
                <w:p w14:paraId="7368790A" w14:textId="77777777" w:rsidR="00C10D20" w:rsidRPr="00B81AF1" w:rsidRDefault="00C10D20" w:rsidP="00C10D20">
                  <w:pPr>
                    <w:pStyle w:val="Contenido"/>
                    <w:jc w:val="both"/>
                    <w:rPr>
                      <w:noProof/>
                      <w:color w:val="auto"/>
                    </w:rPr>
                  </w:pPr>
                  <w:r w:rsidRPr="00B81AF1">
                    <w:rPr>
                      <w:noProof/>
                      <w:color w:val="auto"/>
                    </w:rPr>
                    <w:t>De forma conjunta, se creo en el repositorio en GitHub, la estructura del proyecto en el IDE Eclipse, se realizó la conexión del repositorio local con el remoto y se clonó en los repositorios locales de todo el equipo de desarrollo. Este proceso tuvo una duración completa de 3h.</w:t>
                  </w:r>
                </w:p>
                <w:p w14:paraId="09F86973" w14:textId="77777777" w:rsidR="00C10D20" w:rsidRPr="00B81AF1" w:rsidRDefault="00C10D20" w:rsidP="00C10D20">
                  <w:pPr>
                    <w:pStyle w:val="Contenido"/>
                    <w:jc w:val="both"/>
                    <w:rPr>
                      <w:noProof/>
                      <w:color w:val="auto"/>
                    </w:rPr>
                  </w:pPr>
                </w:p>
                <w:p w14:paraId="19F21B26" w14:textId="77777777" w:rsidR="00C10D20" w:rsidRPr="00B81AF1" w:rsidRDefault="00C10D20" w:rsidP="00C10D20">
                  <w:pPr>
                    <w:pStyle w:val="Contenido"/>
                    <w:jc w:val="both"/>
                    <w:rPr>
                      <w:noProof/>
                      <w:color w:val="auto"/>
                    </w:rPr>
                  </w:pPr>
                  <w:r w:rsidRPr="00B81AF1">
                    <w:rPr>
                      <w:noProof/>
                      <w:color w:val="auto"/>
                    </w:rPr>
                    <w:t xml:space="preserve">Una vez se verificó que todo funcionase correctamente, se procedió a las tareas individuales: </w:t>
                  </w:r>
                </w:p>
                <w:p w14:paraId="78084762" w14:textId="77777777" w:rsidR="00C10D20" w:rsidRPr="00B81AF1" w:rsidRDefault="00C10D20" w:rsidP="00C10D20">
                  <w:pPr>
                    <w:pStyle w:val="Contenido"/>
                    <w:jc w:val="both"/>
                    <w:rPr>
                      <w:noProof/>
                      <w:color w:val="auto"/>
                    </w:rPr>
                  </w:pPr>
                </w:p>
                <w:p w14:paraId="70A77ED9" w14:textId="77777777" w:rsidR="00C10D20" w:rsidRPr="00B81AF1" w:rsidRDefault="00C10D20" w:rsidP="00C10D20">
                  <w:pPr>
                    <w:pStyle w:val="Contenido"/>
                    <w:numPr>
                      <w:ilvl w:val="0"/>
                      <w:numId w:val="1"/>
                    </w:numPr>
                    <w:jc w:val="both"/>
                    <w:rPr>
                      <w:noProof/>
                      <w:color w:val="auto"/>
                    </w:rPr>
                  </w:pPr>
                  <w:r w:rsidRPr="00B81AF1">
                    <w:rPr>
                      <w:noProof/>
                      <w:color w:val="auto"/>
                    </w:rPr>
                    <w:t>Usoa respondió a la solicitud de ayuda del grupo04 para solventar problemas con Git. Creó una plantilla de comentarios para eclipse, la clase Teclado y la clase JuegoException, que incluye pruebas con sustemas de logs java y apache.</w:t>
                  </w:r>
                </w:p>
                <w:p w14:paraId="64BA3B99" w14:textId="77777777" w:rsidR="00C10D20" w:rsidRPr="00B81AF1" w:rsidRDefault="00C10D20" w:rsidP="00C10D20">
                  <w:pPr>
                    <w:pStyle w:val="Contenido"/>
                    <w:numPr>
                      <w:ilvl w:val="0"/>
                      <w:numId w:val="1"/>
                    </w:numPr>
                    <w:jc w:val="both"/>
                    <w:rPr>
                      <w:noProof/>
                      <w:color w:val="auto"/>
                    </w:rPr>
                  </w:pPr>
                  <w:r w:rsidRPr="00B81AF1">
                    <w:rPr>
                      <w:noProof/>
                      <w:color w:val="auto"/>
                    </w:rPr>
                    <w:t>Jennifer realizó una investigación sobre la lectura de archivo CSV y procedió a la creación de la clase Leer Fichero. Continuó con la creación del método para leer los datos del fichero CSV, el método para imprimir todos los datos de cada juego, y método para guardar los datos de cada juego.</w:t>
                  </w:r>
                </w:p>
                <w:p w14:paraId="578D44A8" w14:textId="77777777" w:rsidR="00C10D20" w:rsidRPr="00B81AF1" w:rsidRDefault="00C10D20" w:rsidP="00C10D20">
                  <w:pPr>
                    <w:pStyle w:val="Contenido"/>
                    <w:numPr>
                      <w:ilvl w:val="0"/>
                      <w:numId w:val="1"/>
                    </w:numPr>
                    <w:jc w:val="both"/>
                    <w:rPr>
                      <w:noProof/>
                      <w:color w:val="auto"/>
                    </w:rPr>
                  </w:pPr>
                  <w:r w:rsidRPr="00B81AF1">
                    <w:rPr>
                      <w:noProof/>
                      <w:color w:val="auto"/>
                    </w:rPr>
                    <w:t>Patricia creo la clase enumerado Plataforma y creó las clases CatalogoJuegosImpl y ServiciosJuegoImpl. Creó también los métodos altaJuego y listarJuegos en Interfaces y los implementó en la Capa DAO y en la capa SERVICE.</w:t>
                  </w:r>
                </w:p>
                <w:p w14:paraId="618FC655" w14:textId="77777777" w:rsidR="00C10D20" w:rsidRPr="00B81AF1" w:rsidRDefault="00C10D20" w:rsidP="00C10D20">
                  <w:pPr>
                    <w:pStyle w:val="Contenido"/>
                    <w:numPr>
                      <w:ilvl w:val="0"/>
                      <w:numId w:val="1"/>
                    </w:numPr>
                    <w:jc w:val="both"/>
                    <w:rPr>
                      <w:noProof/>
                      <w:color w:val="auto"/>
                    </w:rPr>
                  </w:pPr>
                  <w:r w:rsidRPr="00B81AF1">
                    <w:rPr>
                      <w:noProof/>
                      <w:color w:val="auto"/>
                    </w:rPr>
                    <w:t>María creó la clase enumerado Editor, y las dos clases para el diseño del menú Menú de Carga y Menú Principal. Creó la clase LucaSteam e implementó los métodos de dicha clase.</w:t>
                  </w:r>
                </w:p>
                <w:p w14:paraId="63B89AE5" w14:textId="77777777" w:rsidR="00C10D20" w:rsidRPr="00B81AF1" w:rsidRDefault="00C10D20" w:rsidP="00C10D20">
                  <w:pPr>
                    <w:pStyle w:val="Contenido"/>
                    <w:numPr>
                      <w:ilvl w:val="0"/>
                      <w:numId w:val="1"/>
                    </w:numPr>
                    <w:jc w:val="both"/>
                    <w:rPr>
                      <w:noProof/>
                      <w:color w:val="auto"/>
                    </w:rPr>
                  </w:pPr>
                  <w:r w:rsidRPr="00B81AF1">
                    <w:rPr>
                      <w:noProof/>
                      <w:color w:val="auto"/>
                    </w:rPr>
                    <w:t>Sara creó la clase enumerado Genero y la clase Juego. Al realizar el método crearJuego, observó que era imposible con el planteamiento de las 3 clases Enum. Realizó cambios en los atributos de dichas clases y creó los métodos necesarios para pedir y mostrar en Plataforma/Genero/Editor. Respondió a la solicitud de ayuda del grupo04 para solventar problemas con Git.</w:t>
                  </w:r>
                </w:p>
                <w:p w14:paraId="3C1B323C" w14:textId="77777777" w:rsidR="00C10D20" w:rsidRPr="00B81AF1" w:rsidRDefault="00C10D20" w:rsidP="00C10D20">
                  <w:pPr>
                    <w:pStyle w:val="Ttulo1"/>
                    <w:jc w:val="both"/>
                    <w:rPr>
                      <w:noProof/>
                      <w:color w:val="082A75" w:themeColor="text2"/>
                    </w:rPr>
                  </w:pPr>
                  <w:r w:rsidRPr="00B81AF1">
                    <w:rPr>
                      <w:noProof/>
                      <w:color w:val="082A75" w:themeColor="text2"/>
                      <w:lang w:bidi="es-ES"/>
                    </w:rPr>
                    <w:lastRenderedPageBreak/>
                    <w:t>Miércoles 16</w:t>
                  </w:r>
                </w:p>
                <w:tbl>
                  <w:tblPr>
                    <w:tblW w:w="9999" w:type="dxa"/>
                    <w:tblInd w:w="40" w:type="dxa"/>
                    <w:tblCellMar>
                      <w:left w:w="0" w:type="dxa"/>
                      <w:right w:w="0" w:type="dxa"/>
                    </w:tblCellMar>
                    <w:tblLook w:val="0000" w:firstRow="0" w:lastRow="0" w:firstColumn="0" w:lastColumn="0" w:noHBand="0" w:noVBand="0"/>
                  </w:tblPr>
                  <w:tblGrid>
                    <w:gridCol w:w="10130"/>
                  </w:tblGrid>
                  <w:tr w:rsidR="00C10D20" w:rsidRPr="00B81AF1" w14:paraId="0E00E2F6" w14:textId="77777777" w:rsidTr="00C15C2B">
                    <w:trPr>
                      <w:trHeight w:val="3546"/>
                    </w:trPr>
                    <w:tc>
                      <w:tcPr>
                        <w:tcW w:w="9999" w:type="dxa"/>
                      </w:tcPr>
                      <w:p w14:paraId="7A6308FA" w14:textId="2EBFCD4B" w:rsidR="00C10D20" w:rsidRPr="00B81AF1" w:rsidRDefault="00C33536" w:rsidP="00C10D20">
                        <w:pPr>
                          <w:pStyle w:val="Ttulo2"/>
                          <w:jc w:val="both"/>
                          <w:rPr>
                            <w:noProof/>
                          </w:rPr>
                        </w:pPr>
                        <w:sdt>
                          <w:sdtPr>
                            <w:rPr>
                              <w:noProof/>
                              <w:color w:val="auto"/>
                            </w:rPr>
                            <w:id w:val="-920481703"/>
                            <w:placeholder>
                              <w:docPart w:val="D63E4920874A4B67AFF3838DD2076E3C"/>
                            </w:placeholder>
                            <w15:appearance w15:val="hidden"/>
                          </w:sdtPr>
                          <w:sdtEndPr>
                            <w:rPr>
                              <w:color w:val="082A75" w:themeColor="text2"/>
                            </w:rPr>
                          </w:sdtEndPr>
                          <w:sdtContent>
                            <w:r w:rsidR="00C10D20" w:rsidRPr="00B81AF1">
                              <w:rPr>
                                <w:noProof/>
                              </w:rPr>
                              <w:t>Finalización del primer Sprint e inicio del segundo Sprint</w:t>
                            </w:r>
                          </w:sdtContent>
                        </w:sdt>
                      </w:p>
                      <w:p w14:paraId="445C4F36" w14:textId="77777777" w:rsidR="00C10D20" w:rsidRPr="00B81AF1" w:rsidRDefault="00C10D20" w:rsidP="00C10D20">
                        <w:pPr>
                          <w:jc w:val="both"/>
                          <w:rPr>
                            <w:noProof/>
                            <w:color w:val="auto"/>
                          </w:rPr>
                        </w:pPr>
                      </w:p>
                      <w:p w14:paraId="2457B624" w14:textId="77777777" w:rsidR="00C10D20" w:rsidRPr="00B81AF1" w:rsidRDefault="00C10D20" w:rsidP="00C10D20">
                        <w:pPr>
                          <w:pStyle w:val="Contenido"/>
                          <w:jc w:val="both"/>
                          <w:rPr>
                            <w:noProof/>
                            <w:color w:val="auto"/>
                          </w:rPr>
                        </w:pPr>
                        <w:r w:rsidRPr="00B81AF1">
                          <w:rPr>
                            <w:noProof/>
                            <w:color w:val="auto"/>
                          </w:rPr>
                          <w:t xml:space="preserve">Se inició la jornada con una reunión para finalizar el primer Sprint. Todos los desarrolladores realizaron una pull request  y se comprobó el correcto funcionamiento del código una vez aceptadas todas las peticiones. Se detectaron algunos errores en el código (que se recogieron para su posterior solventación) y se chequeó las tareas pendientes del primer Sprint: </w:t>
                        </w:r>
                      </w:p>
                      <w:p w14:paraId="53F34FA7" w14:textId="77777777" w:rsidR="00C10D20" w:rsidRPr="00B81AF1" w:rsidRDefault="00C10D20" w:rsidP="00C10D20">
                        <w:pPr>
                          <w:pStyle w:val="Contenido"/>
                          <w:numPr>
                            <w:ilvl w:val="0"/>
                            <w:numId w:val="1"/>
                          </w:numPr>
                          <w:jc w:val="both"/>
                          <w:rPr>
                            <w:noProof/>
                            <w:color w:val="auto"/>
                          </w:rPr>
                        </w:pPr>
                        <w:r w:rsidRPr="00B81AF1">
                          <w:rPr>
                            <w:noProof/>
                            <w:color w:val="auto"/>
                          </w:rPr>
                          <w:t>Crear e implementar los métodos serializarCatalogoJuegosImpl() y deSerializarCatalogoJuegosImpl() en la capa DAO.</w:t>
                        </w:r>
                      </w:p>
                      <w:p w14:paraId="3843ABEF" w14:textId="77777777" w:rsidR="00C10D20" w:rsidRPr="00B81AF1" w:rsidRDefault="00C10D20" w:rsidP="00C10D20">
                        <w:pPr>
                          <w:pStyle w:val="Contenido"/>
                          <w:numPr>
                            <w:ilvl w:val="0"/>
                            <w:numId w:val="1"/>
                          </w:numPr>
                          <w:jc w:val="both"/>
                          <w:rPr>
                            <w:noProof/>
                            <w:color w:val="auto"/>
                          </w:rPr>
                        </w:pPr>
                        <w:r w:rsidRPr="00B81AF1">
                          <w:rPr>
                            <w:noProof/>
                            <w:color w:val="auto"/>
                          </w:rPr>
                          <w:t>Crear e implementar los los métodos serializarCatalogoJuegosImpl() y deSerializarCatalogoJuegosImpl() en la capa de Servicios.</w:t>
                        </w:r>
                      </w:p>
                      <w:p w14:paraId="1727C9BE" w14:textId="77777777" w:rsidR="00C10D20" w:rsidRPr="00B81AF1" w:rsidRDefault="00C10D20" w:rsidP="00C10D20">
                        <w:pPr>
                          <w:pStyle w:val="Contenido"/>
                          <w:numPr>
                            <w:ilvl w:val="0"/>
                            <w:numId w:val="1"/>
                          </w:numPr>
                          <w:jc w:val="both"/>
                          <w:rPr>
                            <w:noProof/>
                            <w:color w:val="auto"/>
                          </w:rPr>
                        </w:pPr>
                        <w:r w:rsidRPr="00B81AF1">
                          <w:rPr>
                            <w:noProof/>
                            <w:color w:val="auto"/>
                          </w:rPr>
                          <w:t>Implementar el método LeerDatosFichero() en la capa de Servicios.</w:t>
                        </w:r>
                      </w:p>
                      <w:p w14:paraId="6C73304C" w14:textId="77777777" w:rsidR="00C10D20" w:rsidRPr="00B81AF1" w:rsidRDefault="00C10D20" w:rsidP="00C10D20">
                        <w:pPr>
                          <w:pStyle w:val="Contenido"/>
                          <w:ind w:left="720"/>
                          <w:jc w:val="both"/>
                          <w:rPr>
                            <w:noProof/>
                            <w:color w:val="auto"/>
                          </w:rPr>
                        </w:pPr>
                      </w:p>
                      <w:p w14:paraId="1A10CF3E" w14:textId="77777777" w:rsidR="00C10D20" w:rsidRDefault="00C10D20" w:rsidP="00C10D20">
                        <w:pPr>
                          <w:pStyle w:val="Contenido"/>
                          <w:jc w:val="both"/>
                          <w:rPr>
                            <w:noProof/>
                            <w:color w:val="auto"/>
                          </w:rPr>
                        </w:pPr>
                        <w:r w:rsidRPr="00B81AF1">
                          <w:rPr>
                            <w:noProof/>
                            <w:color w:val="auto"/>
                          </w:rPr>
                          <w:t>Las tareas pendientes, junto con los errores a corregir, se incluyeron en el segundo Sprint. Se establecieron también los nuevos requerimientos a completar y se mantuvo una reunión con el Product Owner para su validación. Se concluyó como fecha de finalización del segundo y último Sprint el jueves 17 de Junio a las 17:15h. Con la aprobación del Product Owner, se procedió a la división de las tareas individuales y se comprobó que todos los desarrolladores del equipo tuviesen su repositorio local actualizado.</w:t>
                        </w:r>
                      </w:p>
                      <w:p w14:paraId="11EB4C47" w14:textId="77777777" w:rsidR="00C10D20" w:rsidRDefault="00C10D20" w:rsidP="00C10D20">
                        <w:pPr>
                          <w:pStyle w:val="Contenido"/>
                          <w:jc w:val="both"/>
                          <w:rPr>
                            <w:noProof/>
                            <w:color w:val="auto"/>
                          </w:rPr>
                        </w:pPr>
                      </w:p>
                      <w:p w14:paraId="0AD9EF9A" w14:textId="77777777" w:rsidR="00C10D20" w:rsidRDefault="00C10D20" w:rsidP="00C10D20">
                        <w:pPr>
                          <w:pStyle w:val="Contenido"/>
                          <w:jc w:val="both"/>
                          <w:rPr>
                            <w:noProof/>
                            <w:color w:val="auto"/>
                          </w:rPr>
                        </w:pPr>
                        <w:r>
                          <w:rPr>
                            <w:noProof/>
                            <w:color w:val="auto"/>
                          </w:rPr>
                          <w:t>A continuación, se muestran las tareas y subtareas del Sprint 2:</w:t>
                        </w:r>
                      </w:p>
                      <w:p w14:paraId="65C99613" w14:textId="77777777" w:rsidR="00C10D20" w:rsidRDefault="00C10D20" w:rsidP="00C10D20">
                        <w:pPr>
                          <w:pStyle w:val="Contenido"/>
                          <w:jc w:val="both"/>
                          <w:rPr>
                            <w:noProof/>
                            <w:color w:val="auto"/>
                          </w:rPr>
                        </w:pPr>
                      </w:p>
                      <w:p w14:paraId="018F3A69" w14:textId="77777777" w:rsidR="00C10D20" w:rsidRDefault="00C10D20" w:rsidP="00C10D20">
                        <w:pPr>
                          <w:pStyle w:val="Contenido"/>
                          <w:jc w:val="both"/>
                          <w:rPr>
                            <w:noProof/>
                            <w:color w:val="auto"/>
                          </w:rPr>
                        </w:pPr>
                      </w:p>
                      <w:tbl>
                        <w:tblPr>
                          <w:tblW w:w="5000" w:type="pct"/>
                          <w:shd w:val="clear" w:color="auto" w:fill="FFFFFF"/>
                          <w:tblCellMar>
                            <w:left w:w="0" w:type="dxa"/>
                            <w:right w:w="0" w:type="dxa"/>
                          </w:tblCellMar>
                          <w:tblLook w:val="04A0" w:firstRow="1" w:lastRow="0" w:firstColumn="1" w:lastColumn="0" w:noHBand="0" w:noVBand="1"/>
                        </w:tblPr>
                        <w:tblGrid>
                          <w:gridCol w:w="1857"/>
                          <w:gridCol w:w="5670"/>
                          <w:gridCol w:w="2551"/>
                          <w:gridCol w:w="36"/>
                        </w:tblGrid>
                        <w:tr w:rsidR="00C10D20" w14:paraId="225EBE94" w14:textId="77777777" w:rsidTr="00465D72">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C08A02" w14:textId="77777777" w:rsidR="00C10D20" w:rsidRDefault="00C10D20" w:rsidP="00C10D20">
                              <w:pPr>
                                <w:pStyle w:val="Ttulo3"/>
                                <w:rPr>
                                  <w:rFonts w:eastAsia="Times New Roman"/>
                                </w:rPr>
                              </w:pPr>
                              <w:r>
                                <w:rPr>
                                  <w:rFonts w:eastAsia="Times New Roman"/>
                                </w:rPr>
                                <w:t>[TAREA3] </w:t>
                              </w:r>
                            </w:p>
                            <w:p w14:paraId="6B7B73F3" w14:textId="77777777" w:rsidR="00C10D20" w:rsidRPr="00CA762B" w:rsidRDefault="00C33536" w:rsidP="00C10D20">
                              <w:pPr>
                                <w:pStyle w:val="Ttulo3"/>
                                <w:rPr>
                                  <w:rFonts w:eastAsia="Times New Roman"/>
                                  <w:sz w:val="38"/>
                                  <w:szCs w:val="38"/>
                                </w:rPr>
                              </w:pPr>
                              <w:hyperlink r:id="rId95" w:history="1">
                                <w:r w:rsidR="00C10D20" w:rsidRPr="00CA762B">
                                  <w:rPr>
                                    <w:rStyle w:val="Hipervnculo"/>
                                    <w:rFonts w:eastAsia="Times New Roman"/>
                                    <w:sz w:val="38"/>
                                    <w:szCs w:val="38"/>
                                  </w:rPr>
                                  <w:t>Yo como administrador quiero listar los juegos filtrados por género=plataforma</w:t>
                                </w:r>
                              </w:hyperlink>
                              <w:r w:rsidR="00C10D20" w:rsidRPr="00CA762B">
                                <w:rPr>
                                  <w:rFonts w:eastAsia="Times New Roman"/>
                                  <w:sz w:val="38"/>
                                  <w:szCs w:val="38"/>
                                </w:rPr>
                                <w:t xml:space="preserve"> </w:t>
                              </w:r>
                            </w:p>
                            <w:p w14:paraId="7A1C1501" w14:textId="77777777" w:rsidR="00C10D20" w:rsidRDefault="00C10D20" w:rsidP="00C10D20">
                              <w:pPr>
                                <w:pStyle w:val="Ttulo3"/>
                                <w:rPr>
                                  <w:rFonts w:eastAsia="Times New Roman"/>
                                  <w:sz w:val="27"/>
                                  <w:szCs w:val="27"/>
                                </w:rPr>
                              </w:pPr>
                              <w:r>
                                <w:rPr>
                                  <w:rFonts w:eastAsia="Times New Roman"/>
                                  <w:b w:val="0"/>
                                  <w:bCs/>
                                  <w:sz w:val="16"/>
                                  <w:szCs w:val="16"/>
                                </w:rPr>
                                <w:t xml:space="preserve">Creada: 14/jun/21  Actualizada: 16/jun/21 </w:t>
                              </w:r>
                            </w:p>
                          </w:tc>
                        </w:tr>
                        <w:tr w:rsidR="00C10D20" w14:paraId="55E8ACD7" w14:textId="77777777" w:rsidTr="00465D72">
                          <w:trPr>
                            <w:gridAfter w:val="1"/>
                            <w:wAfter w:w="18" w:type="pct"/>
                          </w:trPr>
                          <w:tc>
                            <w:tcPr>
                              <w:tcW w:w="91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C587B6" w14:textId="77777777" w:rsidR="00C10D20" w:rsidRDefault="00C10D20" w:rsidP="00C10D20">
                              <w:pPr>
                                <w:rPr>
                                  <w:rFonts w:eastAsia="Times New Roman"/>
                                </w:rPr>
                              </w:pPr>
                              <w:r>
                                <w:rPr>
                                  <w:rFonts w:eastAsia="Times New Roman"/>
                                  <w:b w:val="0"/>
                                  <w:bCs/>
                                </w:rPr>
                                <w:t>Clave</w:t>
                              </w:r>
                            </w:p>
                          </w:tc>
                          <w:tc>
                            <w:tcPr>
                              <w:tcW w:w="2803"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F43AFE" w14:textId="77777777" w:rsidR="00C10D20" w:rsidRDefault="00C10D20" w:rsidP="00C10D20">
                              <w:pPr>
                                <w:rPr>
                                  <w:rFonts w:eastAsia="Times New Roman"/>
                                </w:rPr>
                              </w:pPr>
                              <w:r>
                                <w:rPr>
                                  <w:rFonts w:eastAsia="Times New Roman"/>
                                  <w:b w:val="0"/>
                                  <w:bCs/>
                                </w:rPr>
                                <w:t>Resumen</w:t>
                              </w:r>
                            </w:p>
                          </w:tc>
                          <w:tc>
                            <w:tcPr>
                              <w:tcW w:w="1261"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87EF01" w14:textId="77777777" w:rsidR="00C10D20" w:rsidRDefault="00C10D20" w:rsidP="00C10D20">
                              <w:pPr>
                                <w:rPr>
                                  <w:rFonts w:eastAsia="Times New Roman"/>
                                </w:rPr>
                              </w:pPr>
                              <w:r>
                                <w:rPr>
                                  <w:rFonts w:eastAsia="Times New Roman"/>
                                  <w:b w:val="0"/>
                                  <w:bCs/>
                                </w:rPr>
                                <w:t>Tipo</w:t>
                              </w:r>
                            </w:p>
                          </w:tc>
                        </w:tr>
                        <w:tr w:rsidR="00C10D20" w14:paraId="0F33EB3A" w14:textId="77777777" w:rsidTr="00465D72">
                          <w:trPr>
                            <w:gridAfter w:val="1"/>
                            <w:wAfter w:w="18" w:type="pct"/>
                          </w:trPr>
                          <w:tc>
                            <w:tcPr>
                              <w:tcW w:w="91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3B85C7" w14:textId="77777777" w:rsidR="00C10D20" w:rsidRDefault="00C33536" w:rsidP="00C10D20">
                              <w:pPr>
                                <w:rPr>
                                  <w:rFonts w:eastAsia="Times New Roman"/>
                                </w:rPr>
                              </w:pPr>
                              <w:hyperlink r:id="rId96" w:history="1">
                                <w:r w:rsidR="00C10D20">
                                  <w:rPr>
                                    <w:rStyle w:val="Hipervnculo"/>
                                    <w:rFonts w:eastAsia="Times New Roman"/>
                                  </w:rPr>
                                  <w:t>PROYEC-85</w:t>
                                </w:r>
                              </w:hyperlink>
                              <w:r w:rsidR="00C10D20">
                                <w:rPr>
                                  <w:rFonts w:eastAsia="Times New Roman"/>
                                </w:rPr>
                                <w:t xml:space="preserve"> </w:t>
                              </w:r>
                            </w:p>
                          </w:tc>
                          <w:tc>
                            <w:tcPr>
                              <w:tcW w:w="280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87FCAF" w14:textId="77777777" w:rsidR="00C10D20" w:rsidRDefault="00C33536" w:rsidP="00C10D20">
                              <w:pPr>
                                <w:rPr>
                                  <w:rFonts w:eastAsia="Times New Roman"/>
                                </w:rPr>
                              </w:pPr>
                              <w:hyperlink r:id="rId97" w:history="1">
                                <w:r w:rsidR="00C10D20">
                                  <w:rPr>
                                    <w:rStyle w:val="Hipervnculo"/>
                                    <w:rFonts w:eastAsia="Times New Roman"/>
                                  </w:rPr>
                                  <w:t xml:space="preserve">Crear método </w:t>
                                </w:r>
                                <w:proofErr w:type="spellStart"/>
                                <w:r w:rsidR="00C10D20">
                                  <w:rPr>
                                    <w:rStyle w:val="Hipervnculo"/>
                                    <w:rFonts w:eastAsia="Times New Roman"/>
                                  </w:rPr>
                                  <w:t>listarJuegosGeneroPlataf</w:t>
                                </w:r>
                                <w:proofErr w:type="spellEnd"/>
                                <w:r w:rsidR="00C10D20">
                                  <w:rPr>
                                    <w:rStyle w:val="Hipervnculo"/>
                                    <w:rFonts w:eastAsia="Times New Roman"/>
                                  </w:rPr>
                                  <w:t>...</w:t>
                                </w:r>
                              </w:hyperlink>
                              <w:r w:rsidR="00C10D20">
                                <w:rPr>
                                  <w:rFonts w:eastAsia="Times New Roman"/>
                                </w:rPr>
                                <w:t xml:space="preserve"> </w:t>
                              </w:r>
                            </w:p>
                          </w:tc>
                          <w:tc>
                            <w:tcPr>
                              <w:tcW w:w="126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F593CC" w14:textId="77777777" w:rsidR="00C10D20" w:rsidRDefault="00C10D20" w:rsidP="00C10D20">
                              <w:pPr>
                                <w:rPr>
                                  <w:rFonts w:eastAsia="Times New Roman"/>
                                </w:rPr>
                              </w:pPr>
                              <w:r>
                                <w:rPr>
                                  <w:rFonts w:eastAsia="Times New Roman"/>
                                </w:rPr>
                                <w:t xml:space="preserve">Subtarea </w:t>
                              </w:r>
                            </w:p>
                          </w:tc>
                        </w:tr>
                        <w:tr w:rsidR="00C10D20" w14:paraId="66F3DFA3" w14:textId="77777777" w:rsidTr="00465D72">
                          <w:trPr>
                            <w:gridAfter w:val="1"/>
                            <w:wAfter w:w="18" w:type="pct"/>
                          </w:trPr>
                          <w:tc>
                            <w:tcPr>
                              <w:tcW w:w="91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D3DC0C" w14:textId="77777777" w:rsidR="00C10D20" w:rsidRDefault="00C33536" w:rsidP="00C10D20">
                              <w:pPr>
                                <w:rPr>
                                  <w:rFonts w:eastAsia="Times New Roman"/>
                                </w:rPr>
                              </w:pPr>
                              <w:hyperlink r:id="rId98" w:history="1">
                                <w:r w:rsidR="00C10D20">
                                  <w:rPr>
                                    <w:rStyle w:val="Hipervnculo"/>
                                    <w:rFonts w:eastAsia="Times New Roman"/>
                                  </w:rPr>
                                  <w:t>PROYEC-86</w:t>
                                </w:r>
                              </w:hyperlink>
                              <w:r w:rsidR="00C10D20">
                                <w:rPr>
                                  <w:rFonts w:eastAsia="Times New Roman"/>
                                </w:rPr>
                                <w:t xml:space="preserve"> </w:t>
                              </w:r>
                            </w:p>
                          </w:tc>
                          <w:tc>
                            <w:tcPr>
                              <w:tcW w:w="280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AD993E" w14:textId="77777777" w:rsidR="00C10D20" w:rsidRDefault="00C33536" w:rsidP="00C10D20">
                              <w:pPr>
                                <w:rPr>
                                  <w:rFonts w:eastAsia="Times New Roman"/>
                                </w:rPr>
                              </w:pPr>
                              <w:hyperlink r:id="rId99" w:history="1">
                                <w:r w:rsidR="00C10D20">
                                  <w:rPr>
                                    <w:rStyle w:val="Hipervnculo"/>
                                    <w:rFonts w:eastAsia="Times New Roman"/>
                                  </w:rPr>
                                  <w:t xml:space="preserve">Implementar método </w:t>
                                </w:r>
                                <w:proofErr w:type="spellStart"/>
                                <w:r w:rsidR="00C10D20">
                                  <w:rPr>
                                    <w:rStyle w:val="Hipervnculo"/>
                                    <w:rFonts w:eastAsia="Times New Roman"/>
                                  </w:rPr>
                                  <w:t>listarJuegosGenero</w:t>
                                </w:r>
                                <w:proofErr w:type="spellEnd"/>
                                <w:r w:rsidR="00C10D20">
                                  <w:rPr>
                                    <w:rStyle w:val="Hipervnculo"/>
                                    <w:rFonts w:eastAsia="Times New Roman"/>
                                  </w:rPr>
                                  <w:t>...</w:t>
                                </w:r>
                              </w:hyperlink>
                              <w:r w:rsidR="00C10D20">
                                <w:rPr>
                                  <w:rFonts w:eastAsia="Times New Roman"/>
                                </w:rPr>
                                <w:t xml:space="preserve"> </w:t>
                              </w:r>
                            </w:p>
                          </w:tc>
                          <w:tc>
                            <w:tcPr>
                              <w:tcW w:w="126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DCB40C" w14:textId="77777777" w:rsidR="00C10D20" w:rsidRDefault="00C10D20" w:rsidP="00C10D20">
                              <w:pPr>
                                <w:rPr>
                                  <w:rFonts w:eastAsia="Times New Roman"/>
                                </w:rPr>
                              </w:pPr>
                              <w:r>
                                <w:rPr>
                                  <w:rFonts w:eastAsia="Times New Roman"/>
                                </w:rPr>
                                <w:t xml:space="preserve">Subtarea </w:t>
                              </w:r>
                            </w:p>
                          </w:tc>
                        </w:tr>
                        <w:tr w:rsidR="00C10D20" w14:paraId="50AD4DBF" w14:textId="77777777" w:rsidTr="00465D72">
                          <w:trPr>
                            <w:gridAfter w:val="1"/>
                            <w:wAfter w:w="18" w:type="pct"/>
                          </w:trPr>
                          <w:tc>
                            <w:tcPr>
                              <w:tcW w:w="91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D761A8" w14:textId="77777777" w:rsidR="00C10D20" w:rsidRDefault="00C33536" w:rsidP="00C10D20">
                              <w:pPr>
                                <w:rPr>
                                  <w:rFonts w:eastAsia="Times New Roman"/>
                                </w:rPr>
                              </w:pPr>
                              <w:hyperlink r:id="rId100" w:history="1">
                                <w:r w:rsidR="00C10D20">
                                  <w:rPr>
                                    <w:rStyle w:val="Hipervnculo"/>
                                    <w:rFonts w:eastAsia="Times New Roman"/>
                                  </w:rPr>
                                  <w:t>PROYEC-87</w:t>
                                </w:r>
                              </w:hyperlink>
                              <w:r w:rsidR="00C10D20">
                                <w:rPr>
                                  <w:rFonts w:eastAsia="Times New Roman"/>
                                </w:rPr>
                                <w:t xml:space="preserve"> </w:t>
                              </w:r>
                            </w:p>
                          </w:tc>
                          <w:tc>
                            <w:tcPr>
                              <w:tcW w:w="280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A4405" w14:textId="77777777" w:rsidR="00C10D20" w:rsidRDefault="00C33536" w:rsidP="00C10D20">
                              <w:pPr>
                                <w:rPr>
                                  <w:rFonts w:eastAsia="Times New Roman"/>
                                </w:rPr>
                              </w:pPr>
                              <w:hyperlink r:id="rId101" w:history="1">
                                <w:r w:rsidR="00C10D20">
                                  <w:rPr>
                                    <w:rStyle w:val="Hipervnculo"/>
                                    <w:rFonts w:eastAsia="Times New Roman"/>
                                  </w:rPr>
                                  <w:t xml:space="preserve">Incluir método </w:t>
                                </w:r>
                                <w:proofErr w:type="spellStart"/>
                                <w:r w:rsidR="00C10D20">
                                  <w:rPr>
                                    <w:rStyle w:val="Hipervnculo"/>
                                    <w:rFonts w:eastAsia="Times New Roman"/>
                                  </w:rPr>
                                  <w:t>listarJuegoGeneroPlata</w:t>
                                </w:r>
                                <w:proofErr w:type="spellEnd"/>
                                <w:r w:rsidR="00C10D20">
                                  <w:rPr>
                                    <w:rStyle w:val="Hipervnculo"/>
                                    <w:rFonts w:eastAsia="Times New Roman"/>
                                  </w:rPr>
                                  <w:t>...</w:t>
                                </w:r>
                              </w:hyperlink>
                              <w:r w:rsidR="00C10D20">
                                <w:rPr>
                                  <w:rFonts w:eastAsia="Times New Roman"/>
                                </w:rPr>
                                <w:t xml:space="preserve"> </w:t>
                              </w:r>
                            </w:p>
                          </w:tc>
                          <w:tc>
                            <w:tcPr>
                              <w:tcW w:w="126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A0536C" w14:textId="77777777" w:rsidR="00C10D20" w:rsidRDefault="00C10D20" w:rsidP="00C10D20">
                              <w:pPr>
                                <w:rPr>
                                  <w:rFonts w:eastAsia="Times New Roman"/>
                                </w:rPr>
                              </w:pPr>
                              <w:r>
                                <w:rPr>
                                  <w:rFonts w:eastAsia="Times New Roman"/>
                                </w:rPr>
                                <w:t xml:space="preserve">Subtarea </w:t>
                              </w:r>
                            </w:p>
                          </w:tc>
                        </w:tr>
                        <w:tr w:rsidR="00C10D20" w14:paraId="4409A989" w14:textId="77777777" w:rsidTr="00465D72">
                          <w:trPr>
                            <w:gridAfter w:val="1"/>
                            <w:wAfter w:w="18" w:type="pct"/>
                          </w:trPr>
                          <w:tc>
                            <w:tcPr>
                              <w:tcW w:w="91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8C6770" w14:textId="77777777" w:rsidR="00C10D20" w:rsidRPr="00465D72" w:rsidRDefault="00C33536" w:rsidP="00C10D20">
                              <w:pPr>
                                <w:rPr>
                                  <w:rFonts w:eastAsia="Times New Roman"/>
                                </w:rPr>
                              </w:pPr>
                              <w:hyperlink r:id="rId102" w:history="1">
                                <w:r w:rsidR="00C10D20" w:rsidRPr="00465D72">
                                  <w:rPr>
                                    <w:rStyle w:val="Hipervnculo"/>
                                    <w:rFonts w:eastAsia="Times New Roman"/>
                                    <w:color w:val="082A75" w:themeColor="text2"/>
                                  </w:rPr>
                                  <w:t>PROYEC-88</w:t>
                                </w:r>
                              </w:hyperlink>
                              <w:r w:rsidR="00C10D20" w:rsidRPr="00465D72">
                                <w:rPr>
                                  <w:rFonts w:eastAsia="Times New Roman"/>
                                </w:rPr>
                                <w:t xml:space="preserve"> </w:t>
                              </w:r>
                            </w:p>
                          </w:tc>
                          <w:tc>
                            <w:tcPr>
                              <w:tcW w:w="280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68FF5D" w14:textId="77777777" w:rsidR="00C10D20" w:rsidRPr="00465D72" w:rsidRDefault="00C33536" w:rsidP="00C10D20">
                              <w:pPr>
                                <w:rPr>
                                  <w:rFonts w:eastAsia="Times New Roman"/>
                                </w:rPr>
                              </w:pPr>
                              <w:hyperlink r:id="rId103" w:history="1">
                                <w:r w:rsidR="00C10D20" w:rsidRPr="00465D72">
                                  <w:rPr>
                                    <w:rStyle w:val="Hipervnculo"/>
                                    <w:rFonts w:eastAsia="Times New Roman"/>
                                    <w:color w:val="082A75" w:themeColor="text2"/>
                                  </w:rPr>
                                  <w:t>Incluir opción listar Juego Genero Pl...</w:t>
                                </w:r>
                              </w:hyperlink>
                              <w:r w:rsidR="00C10D20" w:rsidRPr="00465D72">
                                <w:rPr>
                                  <w:rFonts w:eastAsia="Times New Roman"/>
                                </w:rPr>
                                <w:t xml:space="preserve"> </w:t>
                              </w:r>
                            </w:p>
                          </w:tc>
                          <w:tc>
                            <w:tcPr>
                              <w:tcW w:w="126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197E28" w14:textId="77777777" w:rsidR="00C10D20" w:rsidRDefault="00C10D20" w:rsidP="00C10D20">
                              <w:pPr>
                                <w:rPr>
                                  <w:rFonts w:eastAsia="Times New Roman"/>
                                </w:rPr>
                              </w:pPr>
                              <w:r>
                                <w:rPr>
                                  <w:rFonts w:eastAsia="Times New Roman"/>
                                </w:rPr>
                                <w:t xml:space="preserve">Subtarea </w:t>
                              </w:r>
                            </w:p>
                          </w:tc>
                        </w:tr>
                        <w:tr w:rsidR="00C10D20" w14:paraId="49E42D3D" w14:textId="77777777" w:rsidTr="00465D72">
                          <w:trPr>
                            <w:gridAfter w:val="1"/>
                            <w:wAfter w:w="18" w:type="pct"/>
                          </w:trPr>
                          <w:tc>
                            <w:tcPr>
                              <w:tcW w:w="91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B9C0EA" w14:textId="77777777" w:rsidR="00C10D20" w:rsidRPr="00465D72" w:rsidRDefault="00C33536" w:rsidP="00C10D20">
                              <w:pPr>
                                <w:rPr>
                                  <w:rFonts w:eastAsia="Times New Roman"/>
                                </w:rPr>
                              </w:pPr>
                              <w:hyperlink r:id="rId104" w:history="1">
                                <w:r w:rsidR="00C10D20" w:rsidRPr="00465D72">
                                  <w:rPr>
                                    <w:rStyle w:val="Hipervnculo"/>
                                    <w:rFonts w:eastAsia="Times New Roman"/>
                                    <w:color w:val="082A75" w:themeColor="text2"/>
                                  </w:rPr>
                                  <w:t>PROYEC-89</w:t>
                                </w:r>
                              </w:hyperlink>
                              <w:r w:rsidR="00C10D20" w:rsidRPr="00465D72">
                                <w:rPr>
                                  <w:rFonts w:eastAsia="Times New Roman"/>
                                </w:rPr>
                                <w:t xml:space="preserve"> </w:t>
                              </w:r>
                            </w:p>
                          </w:tc>
                          <w:tc>
                            <w:tcPr>
                              <w:tcW w:w="280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2AAA2D" w14:textId="77777777" w:rsidR="00C10D20" w:rsidRPr="00465D72" w:rsidRDefault="00C33536" w:rsidP="00C10D20">
                              <w:pPr>
                                <w:rPr>
                                  <w:rFonts w:eastAsia="Times New Roman"/>
                                </w:rPr>
                              </w:pPr>
                              <w:hyperlink r:id="rId105" w:history="1">
                                <w:r w:rsidR="00C10D20" w:rsidRPr="00465D72">
                                  <w:rPr>
                                    <w:rStyle w:val="Hipervnculo"/>
                                    <w:rFonts w:eastAsia="Times New Roman"/>
                                    <w:color w:val="082A75" w:themeColor="text2"/>
                                  </w:rPr>
                                  <w:t xml:space="preserve">Investigar pruebas unitarias en </w:t>
                                </w:r>
                                <w:proofErr w:type="spellStart"/>
                                <w:r w:rsidR="00C10D20" w:rsidRPr="00465D72">
                                  <w:rPr>
                                    <w:rStyle w:val="Hipervnculo"/>
                                    <w:rFonts w:eastAsia="Times New Roman"/>
                                    <w:color w:val="082A75" w:themeColor="text2"/>
                                  </w:rPr>
                                  <w:t>métod</w:t>
                                </w:r>
                                <w:proofErr w:type="spellEnd"/>
                                <w:r w:rsidR="00C10D20" w:rsidRPr="00465D72">
                                  <w:rPr>
                                    <w:rStyle w:val="Hipervnculo"/>
                                    <w:rFonts w:eastAsia="Times New Roman"/>
                                    <w:color w:val="082A75" w:themeColor="text2"/>
                                  </w:rPr>
                                  <w:t>...</w:t>
                                </w:r>
                              </w:hyperlink>
                              <w:r w:rsidR="00C10D20" w:rsidRPr="00465D72">
                                <w:rPr>
                                  <w:rFonts w:eastAsia="Times New Roman"/>
                                </w:rPr>
                                <w:t xml:space="preserve"> </w:t>
                              </w:r>
                            </w:p>
                          </w:tc>
                          <w:tc>
                            <w:tcPr>
                              <w:tcW w:w="126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CF39AC" w14:textId="77777777" w:rsidR="00C10D20" w:rsidRDefault="00C10D20" w:rsidP="00C10D20">
                              <w:pPr>
                                <w:rPr>
                                  <w:rFonts w:eastAsia="Times New Roman"/>
                                </w:rPr>
                              </w:pPr>
                              <w:r>
                                <w:rPr>
                                  <w:rFonts w:eastAsia="Times New Roman"/>
                                </w:rPr>
                                <w:t xml:space="preserve">Subtarea </w:t>
                              </w:r>
                            </w:p>
                          </w:tc>
                        </w:tr>
                        <w:tr w:rsidR="00C10D20" w14:paraId="13D0460D" w14:textId="77777777" w:rsidTr="00465D72">
                          <w:trPr>
                            <w:gridAfter w:val="1"/>
                            <w:wAfter w:w="18" w:type="pct"/>
                          </w:trPr>
                          <w:tc>
                            <w:tcPr>
                              <w:tcW w:w="91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A84803" w14:textId="77777777" w:rsidR="00C10D20" w:rsidRPr="00465D72" w:rsidRDefault="00C33536" w:rsidP="00C10D20">
                              <w:pPr>
                                <w:rPr>
                                  <w:rFonts w:eastAsia="Times New Roman"/>
                                </w:rPr>
                              </w:pPr>
                              <w:hyperlink r:id="rId106" w:history="1">
                                <w:r w:rsidR="00C10D20" w:rsidRPr="00465D72">
                                  <w:rPr>
                                    <w:rStyle w:val="Hipervnculo"/>
                                    <w:rFonts w:eastAsia="Times New Roman"/>
                                    <w:color w:val="082A75" w:themeColor="text2"/>
                                  </w:rPr>
                                  <w:t>PROYEC-90</w:t>
                                </w:r>
                              </w:hyperlink>
                              <w:r w:rsidR="00C10D20" w:rsidRPr="00465D72">
                                <w:rPr>
                                  <w:rFonts w:eastAsia="Times New Roman"/>
                                </w:rPr>
                                <w:t xml:space="preserve"> </w:t>
                              </w:r>
                            </w:p>
                          </w:tc>
                          <w:tc>
                            <w:tcPr>
                              <w:tcW w:w="280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DF868A" w14:textId="77777777" w:rsidR="00C10D20" w:rsidRPr="00465D72" w:rsidRDefault="00C33536" w:rsidP="00C10D20">
                              <w:pPr>
                                <w:rPr>
                                  <w:rFonts w:eastAsia="Times New Roman"/>
                                </w:rPr>
                              </w:pPr>
                              <w:hyperlink r:id="rId107" w:history="1">
                                <w:r w:rsidR="00C10D20" w:rsidRPr="00465D72">
                                  <w:rPr>
                                    <w:rStyle w:val="Hipervnculo"/>
                                    <w:rFonts w:eastAsia="Times New Roman"/>
                                    <w:color w:val="082A75" w:themeColor="text2"/>
                                  </w:rPr>
                                  <w:t xml:space="preserve">Prueba unitaria </w:t>
                                </w:r>
                                <w:proofErr w:type="spellStart"/>
                                <w:r w:rsidR="00C10D20" w:rsidRPr="00465D72">
                                  <w:rPr>
                                    <w:rStyle w:val="Hipervnculo"/>
                                    <w:rFonts w:eastAsia="Times New Roman"/>
                                    <w:color w:val="082A75" w:themeColor="text2"/>
                                  </w:rPr>
                                  <w:t>testListarJuegoGenero</w:t>
                                </w:r>
                                <w:proofErr w:type="spellEnd"/>
                                <w:r w:rsidR="00C10D20" w:rsidRPr="00465D72">
                                  <w:rPr>
                                    <w:rStyle w:val="Hipervnculo"/>
                                    <w:rFonts w:eastAsia="Times New Roman"/>
                                    <w:color w:val="082A75" w:themeColor="text2"/>
                                  </w:rPr>
                                  <w:t>...</w:t>
                                </w:r>
                              </w:hyperlink>
                              <w:r w:rsidR="00C10D20" w:rsidRPr="00465D72">
                                <w:rPr>
                                  <w:rFonts w:eastAsia="Times New Roman"/>
                                </w:rPr>
                                <w:t xml:space="preserve"> </w:t>
                              </w:r>
                            </w:p>
                          </w:tc>
                          <w:tc>
                            <w:tcPr>
                              <w:tcW w:w="1261"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3921BD" w14:textId="77777777" w:rsidR="00C10D20" w:rsidRDefault="00C10D20" w:rsidP="00C10D20">
                              <w:pPr>
                                <w:rPr>
                                  <w:rFonts w:eastAsia="Times New Roman"/>
                                </w:rPr>
                              </w:pPr>
                              <w:r>
                                <w:rPr>
                                  <w:rFonts w:eastAsia="Times New Roman"/>
                                </w:rPr>
                                <w:t xml:space="preserve">Subtarea </w:t>
                              </w:r>
                            </w:p>
                          </w:tc>
                        </w:tr>
                      </w:tbl>
                      <w:p w14:paraId="381C13E6" w14:textId="77777777" w:rsidR="00C10D20" w:rsidRDefault="00C10D20" w:rsidP="00C10D20">
                        <w:pPr>
                          <w:pStyle w:val="Contenido"/>
                          <w:jc w:val="both"/>
                          <w:rPr>
                            <w:noProof/>
                            <w:color w:val="auto"/>
                          </w:rPr>
                        </w:pPr>
                      </w:p>
                      <w:p w14:paraId="28343AB8" w14:textId="77777777" w:rsidR="00C10D20" w:rsidRDefault="00C10D20" w:rsidP="00C10D20">
                        <w:pPr>
                          <w:pStyle w:val="Contenido"/>
                          <w:jc w:val="both"/>
                          <w:rPr>
                            <w:noProof/>
                            <w:color w:val="auto"/>
                          </w:rPr>
                        </w:pPr>
                      </w:p>
                      <w:tbl>
                        <w:tblPr>
                          <w:tblW w:w="5000" w:type="pct"/>
                          <w:shd w:val="clear" w:color="auto" w:fill="FFFFFF"/>
                          <w:tblCellMar>
                            <w:left w:w="0" w:type="dxa"/>
                            <w:right w:w="0" w:type="dxa"/>
                          </w:tblCellMar>
                          <w:tblLook w:val="04A0" w:firstRow="1" w:lastRow="0" w:firstColumn="1" w:lastColumn="0" w:noHBand="0" w:noVBand="1"/>
                        </w:tblPr>
                        <w:tblGrid>
                          <w:gridCol w:w="10114"/>
                        </w:tblGrid>
                        <w:tr w:rsidR="00C10D20" w14:paraId="7A411097" w14:textId="77777777" w:rsidTr="00C15C2B">
                          <w:tc>
                            <w:tcPr>
                              <w:tcW w:w="5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BD685A" w14:textId="77777777" w:rsidR="00C10D20" w:rsidRDefault="00C10D20" w:rsidP="00C10D20">
                              <w:pPr>
                                <w:pStyle w:val="Ttulo3"/>
                                <w:rPr>
                                  <w:rFonts w:eastAsia="Times New Roman"/>
                                </w:rPr>
                              </w:pPr>
                              <w:r>
                                <w:rPr>
                                  <w:rFonts w:eastAsia="Times New Roman"/>
                                </w:rPr>
                                <w:t>[TAREA 4]</w:t>
                              </w:r>
                            </w:p>
                            <w:p w14:paraId="5B5937C9" w14:textId="77777777" w:rsidR="00C10D20" w:rsidRPr="00CA762B" w:rsidRDefault="00C33536" w:rsidP="00C10D20">
                              <w:pPr>
                                <w:pStyle w:val="Ttulo3"/>
                                <w:rPr>
                                  <w:rFonts w:eastAsia="Times New Roman"/>
                                  <w:sz w:val="38"/>
                                  <w:szCs w:val="38"/>
                                </w:rPr>
                              </w:pPr>
                              <w:hyperlink r:id="rId108" w:history="1">
                                <w:r w:rsidR="00C10D20" w:rsidRPr="00CA762B">
                                  <w:rPr>
                                    <w:rStyle w:val="Hipervnculo"/>
                                    <w:rFonts w:eastAsia="Times New Roman"/>
                                    <w:sz w:val="38"/>
                                    <w:szCs w:val="38"/>
                                  </w:rPr>
                                  <w:t xml:space="preserve">Yo como administrador quiero listar los juegos filtrados por </w:t>
                                </w:r>
                                <w:proofErr w:type="spellStart"/>
                                <w:r w:rsidR="00C10D20" w:rsidRPr="00CA762B">
                                  <w:rPr>
                                    <w:rStyle w:val="Hipervnculo"/>
                                    <w:rFonts w:eastAsia="Times New Roman"/>
                                    <w:sz w:val="38"/>
                                    <w:szCs w:val="38"/>
                                  </w:rPr>
                                  <w:t>anno</w:t>
                                </w:r>
                                <w:proofErr w:type="spellEnd"/>
                                <w:r w:rsidR="00C10D20" w:rsidRPr="00CA762B">
                                  <w:rPr>
                                    <w:rStyle w:val="Hipervnculo"/>
                                    <w:rFonts w:eastAsia="Times New Roman"/>
                                    <w:sz w:val="38"/>
                                    <w:szCs w:val="38"/>
                                  </w:rPr>
                                  <w:t xml:space="preserve">&gt;=1900 &amp;&amp; </w:t>
                                </w:r>
                                <w:proofErr w:type="spellStart"/>
                                <w:r w:rsidR="00C10D20" w:rsidRPr="00CA762B">
                                  <w:rPr>
                                    <w:rStyle w:val="Hipervnculo"/>
                                    <w:rFonts w:eastAsia="Times New Roman"/>
                                    <w:sz w:val="38"/>
                                    <w:szCs w:val="38"/>
                                  </w:rPr>
                                  <w:t>anno</w:t>
                                </w:r>
                                <w:proofErr w:type="spellEnd"/>
                                <w:r w:rsidR="00C10D20" w:rsidRPr="00CA762B">
                                  <w:rPr>
                                    <w:rStyle w:val="Hipervnculo"/>
                                    <w:rFonts w:eastAsia="Times New Roman"/>
                                    <w:sz w:val="38"/>
                                    <w:szCs w:val="38"/>
                                  </w:rPr>
                                  <w:t xml:space="preserve"> &lt; 2000</w:t>
                                </w:r>
                              </w:hyperlink>
                              <w:r w:rsidR="00C10D20" w:rsidRPr="00CA762B">
                                <w:rPr>
                                  <w:rFonts w:eastAsia="Times New Roman"/>
                                  <w:sz w:val="38"/>
                                  <w:szCs w:val="38"/>
                                </w:rPr>
                                <w:t xml:space="preserve"> </w:t>
                              </w:r>
                            </w:p>
                            <w:p w14:paraId="08BDF3DD" w14:textId="77777777" w:rsidR="00C10D20" w:rsidRDefault="00C10D20" w:rsidP="00C10D20">
                              <w:pPr>
                                <w:pStyle w:val="Ttulo3"/>
                                <w:rPr>
                                  <w:rFonts w:eastAsia="Times New Roman"/>
                                  <w:sz w:val="27"/>
                                  <w:szCs w:val="27"/>
                                </w:rPr>
                              </w:pPr>
                              <w:r>
                                <w:rPr>
                                  <w:rFonts w:eastAsia="Times New Roman"/>
                                  <w:b w:val="0"/>
                                  <w:bCs/>
                                  <w:sz w:val="16"/>
                                  <w:szCs w:val="16"/>
                                </w:rPr>
                                <w:t xml:space="preserve">Creada: 14/jun/21  Actualizada: 16/jun/21 </w:t>
                              </w:r>
                            </w:p>
                          </w:tc>
                        </w:tr>
                        <w:tr w:rsidR="00C10D20" w14:paraId="6E72C8C5" w14:textId="77777777" w:rsidTr="00C15C2B">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10038" w:type="dxa"/>
                                <w:shd w:val="clear" w:color="auto" w:fill="FFFFFF"/>
                                <w:tblCellMar>
                                  <w:left w:w="0" w:type="dxa"/>
                                  <w:right w:w="0" w:type="dxa"/>
                                </w:tblCellMar>
                                <w:tblLook w:val="04A0" w:firstRow="1" w:lastRow="0" w:firstColumn="1" w:lastColumn="0" w:noHBand="0" w:noVBand="1"/>
                              </w:tblPr>
                              <w:tblGrid>
                                <w:gridCol w:w="1817"/>
                                <w:gridCol w:w="5670"/>
                                <w:gridCol w:w="2551"/>
                              </w:tblGrid>
                              <w:tr w:rsidR="00C10D20" w14:paraId="6066E9F8"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08C92E" w14:textId="77777777" w:rsidR="00C10D20" w:rsidRDefault="00C10D20" w:rsidP="00C10D20">
                                    <w:pPr>
                                      <w:rPr>
                                        <w:rFonts w:eastAsia="Times New Roman"/>
                                      </w:rPr>
                                    </w:pPr>
                                    <w:r>
                                      <w:rPr>
                                        <w:rFonts w:eastAsia="Times New Roman"/>
                                        <w:b w:val="0"/>
                                        <w:bCs/>
                                      </w:rPr>
                                      <w:t>Clave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1AB190" w14:textId="77777777" w:rsidR="00C10D20" w:rsidRDefault="00C10D20" w:rsidP="00C10D20">
                                    <w:pPr>
                                      <w:rPr>
                                        <w:rFonts w:eastAsia="Times New Roman"/>
                                      </w:rPr>
                                    </w:pPr>
                                    <w:r>
                                      <w:rPr>
                                        <w:rFonts w:eastAsia="Times New Roman"/>
                                        <w:b w:val="0"/>
                                        <w:bCs/>
                                      </w:rPr>
                                      <w:t>Resumen</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1AE8EE" w14:textId="77777777" w:rsidR="00C10D20" w:rsidRDefault="00C10D20" w:rsidP="00C10D20">
                                    <w:pPr>
                                      <w:rPr>
                                        <w:rFonts w:eastAsia="Times New Roman"/>
                                      </w:rPr>
                                    </w:pPr>
                                    <w:r>
                                      <w:rPr>
                                        <w:rFonts w:eastAsia="Times New Roman"/>
                                        <w:b w:val="0"/>
                                        <w:bCs/>
                                      </w:rPr>
                                      <w:t>Tipo</w:t>
                                    </w:r>
                                  </w:p>
                                </w:tc>
                              </w:tr>
                              <w:tr w:rsidR="00C10D20" w14:paraId="59613AAF"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2AC46E" w14:textId="77777777" w:rsidR="00C10D20" w:rsidRDefault="00C33536" w:rsidP="00C10D20">
                                    <w:pPr>
                                      <w:rPr>
                                        <w:rFonts w:eastAsia="Times New Roman"/>
                                      </w:rPr>
                                    </w:pPr>
                                    <w:hyperlink r:id="rId109" w:history="1">
                                      <w:r w:rsidR="00C10D20">
                                        <w:rPr>
                                          <w:rStyle w:val="Hipervnculo"/>
                                          <w:rFonts w:eastAsia="Times New Roman"/>
                                        </w:rPr>
                                        <w:t>PROYEC-91</w:t>
                                      </w:r>
                                    </w:hyperlink>
                                    <w:r w:rsidR="00C10D20">
                                      <w:rPr>
                                        <w:rFonts w:eastAsia="Times New Roman"/>
                                      </w:rPr>
                                      <w:t xml:space="preserve"> </w:t>
                                    </w:r>
                                  </w:p>
                                </w:tc>
                                <w:tc>
                                  <w:tcPr>
                                    <w:tcW w:w="567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BE9B08" w14:textId="77777777" w:rsidR="00C10D20" w:rsidRDefault="00C33536" w:rsidP="00C10D20">
                                    <w:pPr>
                                      <w:rPr>
                                        <w:rFonts w:eastAsia="Times New Roman"/>
                                      </w:rPr>
                                    </w:pPr>
                                    <w:hyperlink r:id="rId110" w:history="1">
                                      <w:r w:rsidR="00C10D20">
                                        <w:rPr>
                                          <w:rStyle w:val="Hipervnculo"/>
                                          <w:rFonts w:eastAsia="Times New Roman"/>
                                        </w:rPr>
                                        <w:t xml:space="preserve">Crear método </w:t>
                                      </w:r>
                                      <w:proofErr w:type="spellStart"/>
                                      <w:r w:rsidR="00C10D20">
                                        <w:rPr>
                                          <w:rStyle w:val="Hipervnculo"/>
                                          <w:rFonts w:eastAsia="Times New Roman"/>
                                        </w:rPr>
                                        <w:t>listarJuegosSigloXX</w:t>
                                      </w:r>
                                      <w:proofErr w:type="spellEnd"/>
                                      <w:r w:rsidR="00C10D20">
                                        <w:rPr>
                                          <w:rStyle w:val="Hipervnculo"/>
                                          <w:rFonts w:eastAsia="Times New Roman"/>
                                        </w:rPr>
                                        <w:t>() en...</w:t>
                                      </w:r>
                                    </w:hyperlink>
                                    <w:r w:rsidR="00C10D20">
                                      <w:rPr>
                                        <w:rFonts w:eastAsia="Times New Roman"/>
                                      </w:rPr>
                                      <w:t xml:space="preserve"> </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4E7167" w14:textId="77777777" w:rsidR="00C10D20" w:rsidRDefault="00C10D20" w:rsidP="00C10D20">
                                    <w:pPr>
                                      <w:rPr>
                                        <w:rFonts w:eastAsia="Times New Roman"/>
                                      </w:rPr>
                                    </w:pPr>
                                    <w:r>
                                      <w:rPr>
                                        <w:rFonts w:eastAsia="Times New Roman"/>
                                      </w:rPr>
                                      <w:t xml:space="preserve">Subtarea </w:t>
                                    </w:r>
                                  </w:p>
                                </w:tc>
                              </w:tr>
                              <w:tr w:rsidR="00C10D20" w14:paraId="548AC7DE"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15233F" w14:textId="77777777" w:rsidR="00C10D20" w:rsidRDefault="00C33536" w:rsidP="00C10D20">
                                    <w:pPr>
                                      <w:rPr>
                                        <w:rFonts w:eastAsia="Times New Roman"/>
                                      </w:rPr>
                                    </w:pPr>
                                    <w:hyperlink r:id="rId111" w:history="1">
                                      <w:r w:rsidR="00C10D20">
                                        <w:rPr>
                                          <w:rStyle w:val="Hipervnculo"/>
                                          <w:rFonts w:eastAsia="Times New Roman"/>
                                        </w:rPr>
                                        <w:t>PROYEC-92</w:t>
                                      </w:r>
                                    </w:hyperlink>
                                    <w:r w:rsidR="00C10D20">
                                      <w:rPr>
                                        <w:rFonts w:eastAsia="Times New Roman"/>
                                      </w:rPr>
                                      <w:t xml:space="preserve"> </w:t>
                                    </w:r>
                                  </w:p>
                                </w:tc>
                                <w:tc>
                                  <w:tcPr>
                                    <w:tcW w:w="567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F5C8ED" w14:textId="77777777" w:rsidR="00C10D20" w:rsidRDefault="00C33536" w:rsidP="00C10D20">
                                    <w:pPr>
                                      <w:rPr>
                                        <w:rFonts w:eastAsia="Times New Roman"/>
                                      </w:rPr>
                                    </w:pPr>
                                    <w:hyperlink r:id="rId112" w:history="1">
                                      <w:r w:rsidR="00C10D20">
                                        <w:rPr>
                                          <w:rStyle w:val="Hipervnculo"/>
                                          <w:rFonts w:eastAsia="Times New Roman"/>
                                        </w:rPr>
                                        <w:t xml:space="preserve">Implementar método </w:t>
                                      </w:r>
                                      <w:proofErr w:type="spellStart"/>
                                      <w:r w:rsidR="00C10D20">
                                        <w:rPr>
                                          <w:rStyle w:val="Hipervnculo"/>
                                          <w:rFonts w:eastAsia="Times New Roman"/>
                                        </w:rPr>
                                        <w:t>listarJuegosSigloX</w:t>
                                      </w:r>
                                      <w:proofErr w:type="spellEnd"/>
                                      <w:r w:rsidR="00C10D20">
                                        <w:rPr>
                                          <w:rStyle w:val="Hipervnculo"/>
                                          <w:rFonts w:eastAsia="Times New Roman"/>
                                        </w:rPr>
                                        <w:t>...</w:t>
                                      </w:r>
                                    </w:hyperlink>
                                    <w:r w:rsidR="00C10D20">
                                      <w:rPr>
                                        <w:rFonts w:eastAsia="Times New Roman"/>
                                      </w:rPr>
                                      <w:t xml:space="preserve"> </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2A3047" w14:textId="77777777" w:rsidR="00C10D20" w:rsidRDefault="00C10D20" w:rsidP="00C10D20">
                                    <w:pPr>
                                      <w:rPr>
                                        <w:rFonts w:eastAsia="Times New Roman"/>
                                      </w:rPr>
                                    </w:pPr>
                                    <w:r>
                                      <w:rPr>
                                        <w:rFonts w:eastAsia="Times New Roman"/>
                                      </w:rPr>
                                      <w:t xml:space="preserve">Subtarea </w:t>
                                    </w:r>
                                  </w:p>
                                </w:tc>
                              </w:tr>
                              <w:tr w:rsidR="00C10D20" w14:paraId="33F75BDB"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2272B4" w14:textId="77777777" w:rsidR="00C10D20" w:rsidRDefault="00C33536" w:rsidP="00C10D20">
                                    <w:pPr>
                                      <w:rPr>
                                        <w:rFonts w:eastAsia="Times New Roman"/>
                                      </w:rPr>
                                    </w:pPr>
                                    <w:hyperlink r:id="rId113" w:history="1">
                                      <w:r w:rsidR="00C10D20">
                                        <w:rPr>
                                          <w:rStyle w:val="Hipervnculo"/>
                                          <w:rFonts w:eastAsia="Times New Roman"/>
                                        </w:rPr>
                                        <w:t>PROYEC-93</w:t>
                                      </w:r>
                                    </w:hyperlink>
                                    <w:r w:rsidR="00C10D20">
                                      <w:rPr>
                                        <w:rFonts w:eastAsia="Times New Roman"/>
                                      </w:rPr>
                                      <w:t xml:space="preserve"> </w:t>
                                    </w:r>
                                  </w:p>
                                </w:tc>
                                <w:tc>
                                  <w:tcPr>
                                    <w:tcW w:w="567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97422D" w14:textId="77777777" w:rsidR="00C10D20" w:rsidRDefault="00C33536" w:rsidP="00C10D20">
                                    <w:pPr>
                                      <w:rPr>
                                        <w:rFonts w:eastAsia="Times New Roman"/>
                                      </w:rPr>
                                    </w:pPr>
                                    <w:hyperlink r:id="rId114" w:history="1">
                                      <w:r w:rsidR="00C10D20">
                                        <w:rPr>
                                          <w:rStyle w:val="Hipervnculo"/>
                                          <w:rFonts w:eastAsia="Times New Roman"/>
                                        </w:rPr>
                                        <w:t xml:space="preserve">Incluir método </w:t>
                                      </w:r>
                                      <w:proofErr w:type="spellStart"/>
                                      <w:r w:rsidR="00C10D20">
                                        <w:rPr>
                                          <w:rStyle w:val="Hipervnculo"/>
                                          <w:rFonts w:eastAsia="Times New Roman"/>
                                        </w:rPr>
                                        <w:t>listarJuegosSigloXX</w:t>
                                      </w:r>
                                      <w:proofErr w:type="spellEnd"/>
                                      <w:r w:rsidR="00C10D20">
                                        <w:rPr>
                                          <w:rStyle w:val="Hipervnculo"/>
                                          <w:rFonts w:eastAsia="Times New Roman"/>
                                        </w:rPr>
                                        <w:t>() ...</w:t>
                                      </w:r>
                                    </w:hyperlink>
                                    <w:r w:rsidR="00C10D20">
                                      <w:rPr>
                                        <w:rFonts w:eastAsia="Times New Roman"/>
                                      </w:rPr>
                                      <w:t xml:space="preserve"> </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D289A4" w14:textId="77777777" w:rsidR="00C10D20" w:rsidRDefault="00C10D20" w:rsidP="00C10D20">
                                    <w:pPr>
                                      <w:rPr>
                                        <w:rFonts w:eastAsia="Times New Roman"/>
                                      </w:rPr>
                                    </w:pPr>
                                    <w:r>
                                      <w:rPr>
                                        <w:rFonts w:eastAsia="Times New Roman"/>
                                      </w:rPr>
                                      <w:t xml:space="preserve">Subtarea </w:t>
                                    </w:r>
                                  </w:p>
                                </w:tc>
                              </w:tr>
                              <w:tr w:rsidR="00C10D20" w14:paraId="5EBEC01B"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8B9D07" w14:textId="77777777" w:rsidR="00C10D20" w:rsidRDefault="00C33536" w:rsidP="00C10D20">
                                    <w:pPr>
                                      <w:rPr>
                                        <w:rFonts w:eastAsia="Times New Roman"/>
                                      </w:rPr>
                                    </w:pPr>
                                    <w:hyperlink r:id="rId115" w:history="1">
                                      <w:r w:rsidR="00C10D20">
                                        <w:rPr>
                                          <w:rStyle w:val="Hipervnculo"/>
                                          <w:rFonts w:eastAsia="Times New Roman"/>
                                        </w:rPr>
                                        <w:t>PROYEC-94</w:t>
                                      </w:r>
                                    </w:hyperlink>
                                    <w:r w:rsidR="00C10D20">
                                      <w:rPr>
                                        <w:rFonts w:eastAsia="Times New Roman"/>
                                      </w:rPr>
                                      <w:t xml:space="preserve"> </w:t>
                                    </w:r>
                                  </w:p>
                                </w:tc>
                                <w:tc>
                                  <w:tcPr>
                                    <w:tcW w:w="567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13DF6D" w14:textId="77777777" w:rsidR="00C10D20" w:rsidRDefault="00C33536" w:rsidP="00C10D20">
                                    <w:pPr>
                                      <w:rPr>
                                        <w:rFonts w:eastAsia="Times New Roman"/>
                                      </w:rPr>
                                    </w:pPr>
                                    <w:hyperlink r:id="rId116" w:history="1">
                                      <w:r w:rsidR="00C10D20">
                                        <w:rPr>
                                          <w:rStyle w:val="Hipervnculo"/>
                                          <w:rFonts w:eastAsia="Times New Roman"/>
                                        </w:rPr>
                                        <w:t xml:space="preserve">Incluir opción listar Juegos </w:t>
                                      </w:r>
                                      <w:proofErr w:type="spellStart"/>
                                      <w:r w:rsidR="00C10D20">
                                        <w:rPr>
                                          <w:rStyle w:val="Hipervnculo"/>
                                          <w:rFonts w:eastAsia="Times New Roman"/>
                                        </w:rPr>
                                        <w:t>SigloXX</w:t>
                                      </w:r>
                                      <w:proofErr w:type="spellEnd"/>
                                      <w:r w:rsidR="00C10D20">
                                        <w:rPr>
                                          <w:rStyle w:val="Hipervnculo"/>
                                          <w:rFonts w:eastAsia="Times New Roman"/>
                                        </w:rPr>
                                        <w:t xml:space="preserve"> ...</w:t>
                                      </w:r>
                                    </w:hyperlink>
                                    <w:r w:rsidR="00C10D20">
                                      <w:rPr>
                                        <w:rFonts w:eastAsia="Times New Roman"/>
                                      </w:rPr>
                                      <w:t xml:space="preserve"> </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F0FD2" w14:textId="77777777" w:rsidR="00C10D20" w:rsidRDefault="00C10D20" w:rsidP="00C10D20">
                                    <w:pPr>
                                      <w:rPr>
                                        <w:rFonts w:eastAsia="Times New Roman"/>
                                      </w:rPr>
                                    </w:pPr>
                                    <w:r>
                                      <w:rPr>
                                        <w:rFonts w:eastAsia="Times New Roman"/>
                                      </w:rPr>
                                      <w:t xml:space="preserve">Subtarea </w:t>
                                    </w:r>
                                  </w:p>
                                </w:tc>
                              </w:tr>
                              <w:tr w:rsidR="00C10D20" w14:paraId="4BEB27FE"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DCBD53" w14:textId="77777777" w:rsidR="00C10D20" w:rsidRDefault="00C33536" w:rsidP="00C10D20">
                                    <w:pPr>
                                      <w:rPr>
                                        <w:rFonts w:eastAsia="Times New Roman"/>
                                      </w:rPr>
                                    </w:pPr>
                                    <w:hyperlink r:id="rId117" w:history="1">
                                      <w:r w:rsidR="00C10D20">
                                        <w:rPr>
                                          <w:rStyle w:val="Hipervnculo"/>
                                          <w:rFonts w:eastAsia="Times New Roman"/>
                                        </w:rPr>
                                        <w:t>PROYEC-95</w:t>
                                      </w:r>
                                    </w:hyperlink>
                                    <w:r w:rsidR="00C10D20">
                                      <w:rPr>
                                        <w:rFonts w:eastAsia="Times New Roman"/>
                                      </w:rPr>
                                      <w:t xml:space="preserve"> </w:t>
                                    </w:r>
                                  </w:p>
                                </w:tc>
                                <w:tc>
                                  <w:tcPr>
                                    <w:tcW w:w="567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57FA1B" w14:textId="77777777" w:rsidR="00C10D20" w:rsidRDefault="00C33536" w:rsidP="00C10D20">
                                    <w:pPr>
                                      <w:rPr>
                                        <w:rFonts w:eastAsia="Times New Roman"/>
                                      </w:rPr>
                                    </w:pPr>
                                    <w:hyperlink r:id="rId118" w:history="1">
                                      <w:r w:rsidR="00C10D20">
                                        <w:rPr>
                                          <w:rStyle w:val="Hipervnculo"/>
                                          <w:rFonts w:eastAsia="Times New Roman"/>
                                        </w:rPr>
                                        <w:t xml:space="preserve">Prueba unitaria </w:t>
                                      </w:r>
                                      <w:proofErr w:type="spellStart"/>
                                      <w:r w:rsidR="00C10D20">
                                        <w:rPr>
                                          <w:rStyle w:val="Hipervnculo"/>
                                          <w:rFonts w:eastAsia="Times New Roman"/>
                                        </w:rPr>
                                        <w:t>testListarJuegosSiglo</w:t>
                                      </w:r>
                                      <w:proofErr w:type="spellEnd"/>
                                      <w:r w:rsidR="00C10D20">
                                        <w:rPr>
                                          <w:rStyle w:val="Hipervnculo"/>
                                          <w:rFonts w:eastAsia="Times New Roman"/>
                                        </w:rPr>
                                        <w:t>...</w:t>
                                      </w:r>
                                    </w:hyperlink>
                                    <w:r w:rsidR="00C10D20">
                                      <w:rPr>
                                        <w:rFonts w:eastAsia="Times New Roman"/>
                                      </w:rPr>
                                      <w:t xml:space="preserve"> </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22DFA8" w14:textId="77777777" w:rsidR="00C10D20" w:rsidRDefault="00C10D20" w:rsidP="00C10D20">
                                    <w:pPr>
                                      <w:rPr>
                                        <w:rFonts w:eastAsia="Times New Roman"/>
                                      </w:rPr>
                                    </w:pPr>
                                    <w:r>
                                      <w:rPr>
                                        <w:rFonts w:eastAsia="Times New Roman"/>
                                      </w:rPr>
                                      <w:t xml:space="preserve">Subtarea </w:t>
                                    </w:r>
                                  </w:p>
                                </w:tc>
                              </w:tr>
                              <w:tr w:rsidR="00C10D20" w14:paraId="28224918"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6A0DB3" w14:textId="77777777" w:rsidR="00C10D20" w:rsidRDefault="00C33536" w:rsidP="00C10D20">
                                    <w:pPr>
                                      <w:rPr>
                                        <w:rFonts w:eastAsia="Times New Roman"/>
                                      </w:rPr>
                                    </w:pPr>
                                    <w:hyperlink r:id="rId119" w:history="1">
                                      <w:r w:rsidR="00C10D20">
                                        <w:rPr>
                                          <w:rStyle w:val="Hipervnculo"/>
                                          <w:rFonts w:eastAsia="Times New Roman"/>
                                        </w:rPr>
                                        <w:t>PROYEC-96</w:t>
                                      </w:r>
                                    </w:hyperlink>
                                    <w:r w:rsidR="00C10D20">
                                      <w:rPr>
                                        <w:rFonts w:eastAsia="Times New Roman"/>
                                      </w:rPr>
                                      <w:t xml:space="preserve"> </w:t>
                                    </w:r>
                                  </w:p>
                                </w:tc>
                                <w:tc>
                                  <w:tcPr>
                                    <w:tcW w:w="567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9C3802" w14:textId="77777777" w:rsidR="00C10D20" w:rsidRDefault="00C33536" w:rsidP="00C10D20">
                                    <w:pPr>
                                      <w:rPr>
                                        <w:rFonts w:eastAsia="Times New Roman"/>
                                      </w:rPr>
                                    </w:pPr>
                                    <w:hyperlink r:id="rId120" w:history="1">
                                      <w:r w:rsidR="00C10D20">
                                        <w:rPr>
                                          <w:rStyle w:val="Hipervnculo"/>
                                          <w:rFonts w:eastAsia="Times New Roman"/>
                                        </w:rPr>
                                        <w:t>Recopilar documentación colaborativa</w:t>
                                      </w:r>
                                    </w:hyperlink>
                                    <w:r w:rsidR="00C10D20">
                                      <w:rPr>
                                        <w:rFonts w:eastAsia="Times New Roman"/>
                                      </w:rPr>
                                      <w:t xml:space="preserve"> </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1D9678" w14:textId="77777777" w:rsidR="00C10D20" w:rsidRDefault="00C10D20" w:rsidP="00C10D20">
                                    <w:pPr>
                                      <w:rPr>
                                        <w:rFonts w:eastAsia="Times New Roman"/>
                                      </w:rPr>
                                    </w:pPr>
                                    <w:r>
                                      <w:rPr>
                                        <w:rFonts w:eastAsia="Times New Roman"/>
                                      </w:rPr>
                                      <w:t xml:space="preserve">Subtarea </w:t>
                                    </w:r>
                                  </w:p>
                                </w:tc>
                              </w:tr>
                              <w:tr w:rsidR="00C10D20" w14:paraId="2E97FC66" w14:textId="77777777" w:rsidTr="00C15C2B">
                                <w:tc>
                                  <w:tcPr>
                                    <w:tcW w:w="1817"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5AECD8" w14:textId="77777777" w:rsidR="00C10D20" w:rsidRDefault="00C33536" w:rsidP="00C10D20">
                                    <w:pPr>
                                      <w:rPr>
                                        <w:rFonts w:eastAsia="Times New Roman"/>
                                      </w:rPr>
                                    </w:pPr>
                                    <w:hyperlink r:id="rId121" w:history="1">
                                      <w:r w:rsidR="00C10D20">
                                        <w:rPr>
                                          <w:rStyle w:val="Hipervnculo"/>
                                          <w:rFonts w:eastAsia="Times New Roman"/>
                                        </w:rPr>
                                        <w:t>PROYEC-98</w:t>
                                      </w:r>
                                    </w:hyperlink>
                                    <w:r w:rsidR="00C10D20">
                                      <w:rPr>
                                        <w:rFonts w:eastAsia="Times New Roman"/>
                                      </w:rPr>
                                      <w:t xml:space="preserve"> </w:t>
                                    </w:r>
                                  </w:p>
                                </w:tc>
                                <w:tc>
                                  <w:tcPr>
                                    <w:tcW w:w="567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3CED1E" w14:textId="77777777" w:rsidR="00C10D20" w:rsidRDefault="00C33536" w:rsidP="00C10D20">
                                    <w:pPr>
                                      <w:rPr>
                                        <w:rFonts w:eastAsia="Times New Roman"/>
                                      </w:rPr>
                                    </w:pPr>
                                    <w:hyperlink r:id="rId122" w:history="1">
                                      <w:r w:rsidR="00C10D20">
                                        <w:rPr>
                                          <w:rStyle w:val="Hipervnculo"/>
                                          <w:rFonts w:eastAsia="Times New Roman"/>
                                        </w:rPr>
                                        <w:t>**Prueba Unitaria Excepciones</w:t>
                                      </w:r>
                                    </w:hyperlink>
                                    <w:r w:rsidR="00C10D20">
                                      <w:rPr>
                                        <w:rFonts w:eastAsia="Times New Roman"/>
                                      </w:rPr>
                                      <w:t xml:space="preserve"> </w:t>
                                    </w:r>
                                  </w:p>
                                </w:tc>
                                <w:tc>
                                  <w:tcPr>
                                    <w:tcW w:w="25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6158CA" w14:textId="77777777" w:rsidR="00C10D20" w:rsidRDefault="00C10D20" w:rsidP="00C10D20">
                                    <w:pPr>
                                      <w:rPr>
                                        <w:rFonts w:eastAsia="Times New Roman"/>
                                      </w:rPr>
                                    </w:pPr>
                                    <w:r>
                                      <w:rPr>
                                        <w:rFonts w:eastAsia="Times New Roman"/>
                                      </w:rPr>
                                      <w:t xml:space="preserve">Subtarea </w:t>
                                    </w:r>
                                  </w:p>
                                </w:tc>
                              </w:tr>
                            </w:tbl>
                            <w:p w14:paraId="17BAA5AE" w14:textId="77777777" w:rsidR="00C10D20" w:rsidRDefault="00C10D20" w:rsidP="00C10D20">
                              <w:pPr>
                                <w:rPr>
                                  <w:rFonts w:eastAsia="Times New Roman"/>
                                </w:rPr>
                              </w:pPr>
                            </w:p>
                          </w:tc>
                        </w:tr>
                      </w:tbl>
                      <w:p w14:paraId="33F98003" w14:textId="77777777" w:rsidR="00C10D20" w:rsidRPr="00B81AF1" w:rsidRDefault="00C10D20" w:rsidP="00C10D20">
                        <w:pPr>
                          <w:pStyle w:val="Contenido"/>
                          <w:jc w:val="both"/>
                          <w:rPr>
                            <w:noProof/>
                            <w:color w:val="auto"/>
                          </w:rPr>
                        </w:pPr>
                      </w:p>
                      <w:p w14:paraId="718B01F3" w14:textId="5D1D492D" w:rsidR="00C60A18" w:rsidRDefault="00C10D20" w:rsidP="00C10D20">
                        <w:pPr>
                          <w:pStyle w:val="Contenido"/>
                          <w:jc w:val="both"/>
                          <w:rPr>
                            <w:noProof/>
                            <w:color w:val="auto"/>
                          </w:rPr>
                        </w:pPr>
                        <w:r w:rsidRPr="00B81AF1">
                          <w:rPr>
                            <w:noProof/>
                            <w:color w:val="auto"/>
                          </w:rPr>
                          <w:t>Por unanimidad, se consideró necesario un proceso de formación en pruebas unitarias con JUnit al que asistió todo el equipo de desarrollo. Usoa compartió sus conocimientos con el resto de integrantes y realizó una explicación detallada de un ejemplo de prueba unitaria que había realizado. Una vez finalizado, cada miembro del equipo se dedicó a su tarea individual asignada.</w:t>
                        </w:r>
                      </w:p>
                      <w:p w14:paraId="67C739C1" w14:textId="77777777" w:rsidR="00C10D20" w:rsidRDefault="00C10D20" w:rsidP="00C10D20">
                        <w:pPr>
                          <w:pStyle w:val="Contenido"/>
                          <w:jc w:val="both"/>
                          <w:rPr>
                            <w:noProof/>
                            <w:color w:val="auto"/>
                          </w:rPr>
                        </w:pPr>
                      </w:p>
                      <w:p w14:paraId="60FF9E2B" w14:textId="77777777" w:rsidR="00C10D20" w:rsidRDefault="00C10D20" w:rsidP="00C10D20">
                        <w:pPr>
                          <w:pStyle w:val="Contenido"/>
                          <w:numPr>
                            <w:ilvl w:val="0"/>
                            <w:numId w:val="1"/>
                          </w:numPr>
                          <w:jc w:val="both"/>
                          <w:rPr>
                            <w:noProof/>
                            <w:color w:val="auto"/>
                          </w:rPr>
                        </w:pPr>
                        <w:r>
                          <w:rPr>
                            <w:noProof/>
                            <w:color w:val="auto"/>
                          </w:rPr>
                          <w:t>Patricia creó e implementó el método listarJuegoSigloXX() en las capas de DAO y Servicios. Modificó el método listar juegos para que lance excepciones si el catálogo no tiene registros y realizó una investigación individual para desarrollar pruebas unitarias del método listar.</w:t>
                        </w:r>
                      </w:p>
                      <w:p w14:paraId="4963B787" w14:textId="2510AE9B" w:rsidR="00C10D20" w:rsidRDefault="00C10D20" w:rsidP="00C10D20">
                        <w:pPr>
                          <w:pStyle w:val="Contenido"/>
                          <w:numPr>
                            <w:ilvl w:val="0"/>
                            <w:numId w:val="1"/>
                          </w:numPr>
                          <w:jc w:val="both"/>
                          <w:rPr>
                            <w:noProof/>
                            <w:color w:val="auto"/>
                          </w:rPr>
                        </w:pPr>
                        <w:r>
                          <w:rPr>
                            <w:noProof/>
                            <w:color w:val="auto"/>
                          </w:rPr>
                          <w:t xml:space="preserve">Maria continuó con la investigación de pruebas unitarias de forma individual y creo la prueba unitaria de salida del menú de carga. Actualizó la clase LucaSteam con los métodos que habían desarrollado las compañeras del equipo (Listado por años:siglo XX y por género:plataforma) y los incluyó en el menú. Estuvo colaborando con </w:t>
                        </w:r>
                        <w:r>
                          <w:rPr>
                            <w:noProof/>
                            <w:color w:val="auto"/>
                          </w:rPr>
                          <w:lastRenderedPageBreak/>
                          <w:t>Jenifer para solucionar el problema de la lectura de fichero CSV, cuyo seguimiento se detallará a continuación.</w:t>
                        </w:r>
                      </w:p>
                      <w:p w14:paraId="1184A311" w14:textId="3A2618DC" w:rsidR="00C10D20" w:rsidRPr="00CA762B" w:rsidRDefault="00C10D20" w:rsidP="00C10D20">
                        <w:pPr>
                          <w:pStyle w:val="Contenido"/>
                          <w:numPr>
                            <w:ilvl w:val="0"/>
                            <w:numId w:val="1"/>
                          </w:numPr>
                          <w:jc w:val="both"/>
                          <w:rPr>
                            <w:noProof/>
                            <w:color w:val="auto"/>
                          </w:rPr>
                        </w:pPr>
                        <w:r w:rsidRPr="00287F78">
                          <w:rPr>
                            <w:noProof/>
                            <w:color w:val="auto"/>
                          </w:rPr>
                          <w:t xml:space="preserve">Jennifer investigó en profundidad el error del método LeerDatosdeFichero(). Lo primero que observa es un problema al leer la primera línea del fichero (cabecera). Cómo no aportaba información útil, no se incluyó en el código pero si </w:t>
                        </w:r>
                        <w:r>
                          <w:rPr>
                            <w:noProof/>
                            <w:color w:val="auto"/>
                          </w:rPr>
                          <w:t xml:space="preserve">estaba </w:t>
                        </w:r>
                        <w:r w:rsidRPr="00287F78">
                          <w:rPr>
                            <w:noProof/>
                            <w:color w:val="auto"/>
                          </w:rPr>
                          <w:t xml:space="preserve">en el archivo. Lo solucinó sacando del bucle la lectura de dicha línea y prosiguió con la investigación. </w:t>
                        </w:r>
                        <w:r>
                          <w:rPr>
                            <w:noProof/>
                            <w:color w:val="auto"/>
                          </w:rPr>
                          <w:t>Junto a Maria, c</w:t>
                        </w:r>
                        <w:r w:rsidRPr="00287F78">
                          <w:rPr>
                            <w:noProof/>
                            <w:color w:val="auto"/>
                          </w:rPr>
                          <w:t>oncluy</w:t>
                        </w:r>
                        <w:r>
                          <w:rPr>
                            <w:noProof/>
                            <w:color w:val="auto"/>
                          </w:rPr>
                          <w:t>eron</w:t>
                        </w:r>
                        <w:r w:rsidRPr="00287F78">
                          <w:rPr>
                            <w:noProof/>
                            <w:color w:val="auto"/>
                          </w:rPr>
                          <w:t xml:space="preserve"> que los errores sólo aparecían al leer los ENUM.</w:t>
                        </w:r>
                        <w:r>
                          <w:rPr>
                            <w:noProof/>
                            <w:color w:val="auto"/>
                          </w:rPr>
                          <w:t xml:space="preserve"> Tras solventar dos errores tipograficos, observó que siguiendo las </w:t>
                        </w:r>
                        <w:r w:rsidRPr="00287F78">
                          <w:rPr>
                            <w:noProof/>
                            <w:color w:val="auto"/>
                          </w:rPr>
                          <w:t>reglas de escritura (mayúsculas</w:t>
                        </w:r>
                        <w:r>
                          <w:rPr>
                            <w:noProof/>
                            <w:color w:val="auto"/>
                          </w:rPr>
                          <w:t xml:space="preserve">, </w:t>
                        </w:r>
                        <w:r w:rsidRPr="00287F78">
                          <w:rPr>
                            <w:noProof/>
                            <w:color w:val="auto"/>
                          </w:rPr>
                          <w:t>imposibilidad de iniciar un ENUM con números</w:t>
                        </w:r>
                        <w:r>
                          <w:rPr>
                            <w:noProof/>
                            <w:color w:val="auto"/>
                          </w:rPr>
                          <w:t xml:space="preserve"> y escribir palabras con separación</w:t>
                        </w:r>
                        <w:r w:rsidRPr="00287F78">
                          <w:rPr>
                            <w:noProof/>
                            <w:color w:val="auto"/>
                          </w:rPr>
                          <w:t xml:space="preserve">) había disconcordancia entre la escritura de algunos ENUM en el código y cómo aparecian estos en el archivo CSV. </w:t>
                        </w:r>
                        <w:r>
                          <w:rPr>
                            <w:noProof/>
                            <w:color w:val="auto"/>
                          </w:rPr>
                          <w:t xml:space="preserve">Las mayúsculas se solucioro con </w:t>
                        </w:r>
                        <w:r w:rsidRPr="00287F78">
                          <w:rPr>
                            <w:noProof/>
                            <w:color w:val="auto"/>
                          </w:rPr>
                          <w:t>toUpperCase</w:t>
                        </w:r>
                        <w:r>
                          <w:rPr>
                            <w:noProof/>
                            <w:color w:val="auto"/>
                          </w:rPr>
                          <w:t xml:space="preserve">. Jennifer propone probar mañana eliminar los guiones bajos con el código y unificar las palabras. </w:t>
                        </w:r>
                      </w:p>
                      <w:p w14:paraId="287081AB" w14:textId="77777777" w:rsidR="00C10D20" w:rsidRPr="00B81AF1" w:rsidRDefault="00C10D20" w:rsidP="00C10D20">
                        <w:pPr>
                          <w:pStyle w:val="Contenido"/>
                          <w:numPr>
                            <w:ilvl w:val="0"/>
                            <w:numId w:val="1"/>
                          </w:numPr>
                          <w:jc w:val="both"/>
                          <w:rPr>
                            <w:noProof/>
                            <w:color w:val="auto"/>
                          </w:rPr>
                        </w:pPr>
                        <w:r w:rsidRPr="00B81AF1">
                          <w:rPr>
                            <w:noProof/>
                            <w:color w:val="auto"/>
                          </w:rPr>
                          <w:t>Usoa creó el metodo listarJuegosGeneroPlataforma() y en la capa Dao y en la capa Servicios lo implementó en ambas. Como se señaló con anterioridad, estuvo explicando al equipo como desarrollar pruebas unitarias</w:t>
                        </w:r>
                        <w:r>
                          <w:rPr>
                            <w:noProof/>
                            <w:color w:val="auto"/>
                          </w:rPr>
                          <w:t>. Realizón una investigación individual sobre pruebas unitarias con listas y</w:t>
                        </w:r>
                        <w:r w:rsidRPr="00B81AF1">
                          <w:rPr>
                            <w:noProof/>
                            <w:color w:val="auto"/>
                          </w:rPr>
                          <w:t xml:space="preserve"> creó las pruebas unitarias para el método listarJuegosGeneroPlataforma()</w:t>
                        </w:r>
                        <w:r>
                          <w:rPr>
                            <w:noProof/>
                            <w:color w:val="auto"/>
                          </w:rPr>
                          <w:t>.</w:t>
                        </w:r>
                      </w:p>
                      <w:p w14:paraId="7F2B4353" w14:textId="77777777" w:rsidR="00C10D20" w:rsidRPr="00B81AF1" w:rsidRDefault="00C10D20" w:rsidP="00C10D20">
                        <w:pPr>
                          <w:pStyle w:val="Contenido"/>
                          <w:numPr>
                            <w:ilvl w:val="0"/>
                            <w:numId w:val="1"/>
                          </w:numPr>
                          <w:jc w:val="both"/>
                          <w:rPr>
                            <w:noProof/>
                            <w:color w:val="auto"/>
                          </w:rPr>
                        </w:pPr>
                        <w:r w:rsidRPr="00B81AF1">
                          <w:rPr>
                            <w:noProof/>
                            <w:color w:val="auto"/>
                          </w:rPr>
                          <w:t xml:space="preserve">Sara realizó la implementación de los métodos serializarCatalogoJuegosImpl() y deSerializarCatalogoJuegosImpl() en la capa de Servicios. Corrigió el error observado en la clase Juegos (con el atributo fecha solo era necesario reflejar el año, por lo que se cambió de tipo LocalDate a Integer en dicha clase y en todos los métodos que trabajaban con ese atributo). Realizó una investigación individual sobre pruebas unitarias </w:t>
                        </w:r>
                        <w:r>
                          <w:rPr>
                            <w:noProof/>
                            <w:color w:val="auto"/>
                          </w:rPr>
                          <w:t>para</w:t>
                        </w:r>
                        <w:r w:rsidRPr="00B81AF1">
                          <w:rPr>
                            <w:noProof/>
                            <w:color w:val="auto"/>
                          </w:rPr>
                          <w:t xml:space="preserve"> excepciones y comenzó a crear dicha prueba.</w:t>
                        </w:r>
                        <w:r>
                          <w:rPr>
                            <w:noProof/>
                            <w:color w:val="auto"/>
                          </w:rPr>
                          <w:t xml:space="preserve"> Recopiló información del primer Sprint para poder realizar el documento colaborativo.</w:t>
                        </w:r>
                      </w:p>
                      <w:p w14:paraId="39C2CEEC" w14:textId="77777777" w:rsidR="00C10D20" w:rsidRPr="00B81AF1" w:rsidRDefault="00C10D20" w:rsidP="00C10D20">
                        <w:pPr>
                          <w:pStyle w:val="Contenido"/>
                          <w:ind w:left="720"/>
                          <w:jc w:val="both"/>
                          <w:rPr>
                            <w:noProof/>
                            <w:color w:val="auto"/>
                          </w:rPr>
                        </w:pPr>
                      </w:p>
                      <w:p w14:paraId="018912AC" w14:textId="7C931EF9" w:rsidR="00C10D20" w:rsidRDefault="00C10D20" w:rsidP="00C10D20">
                        <w:pPr>
                          <w:pStyle w:val="Contenido"/>
                          <w:jc w:val="both"/>
                          <w:rPr>
                            <w:noProof/>
                            <w:color w:val="auto"/>
                          </w:rPr>
                        </w:pPr>
                        <w:r w:rsidRPr="00B81AF1">
                          <w:rPr>
                            <w:noProof/>
                            <w:color w:val="auto"/>
                          </w:rPr>
                          <w:t xml:space="preserve">Varios integrantes del equipo de desarrollo estuvieron trabajando en la misma capa al mismo tiempo, así que para evitar conflictos al realizar pull request, estas peticiones se realizaron con todos los miembros del equipo presentes y de forma escalonada. Este proceso se repitió tres veces y, aunque supuso una inversión de tiempo a nivel grupal, evitó problemas que hubiesen llevado más tiempo solventar. </w:t>
                        </w:r>
                      </w:p>
                      <w:p w14:paraId="331832B0" w14:textId="14BB101B" w:rsidR="00C60A18" w:rsidRPr="00B81AF1" w:rsidRDefault="00C60A18" w:rsidP="00C10D20">
                        <w:pPr>
                          <w:pStyle w:val="Contenido"/>
                          <w:jc w:val="both"/>
                          <w:rPr>
                            <w:noProof/>
                            <w:color w:val="auto"/>
                          </w:rPr>
                        </w:pPr>
                      </w:p>
                      <w:p w14:paraId="029E0949" w14:textId="77777777" w:rsidR="00C10D20" w:rsidRPr="00B81AF1" w:rsidRDefault="00C10D20" w:rsidP="00C10D20">
                        <w:pPr>
                          <w:pStyle w:val="Contenido"/>
                          <w:jc w:val="both"/>
                          <w:rPr>
                            <w:noProof/>
                            <w:color w:val="auto"/>
                          </w:rPr>
                        </w:pPr>
                      </w:p>
                      <w:p w14:paraId="64E3B0C2" w14:textId="77777777" w:rsidR="00C10D20" w:rsidRPr="00B81AF1" w:rsidRDefault="00C10D20" w:rsidP="00C60A18">
                        <w:pPr>
                          <w:pStyle w:val="Contenido"/>
                          <w:jc w:val="both"/>
                          <w:rPr>
                            <w:color w:val="auto"/>
                          </w:rPr>
                        </w:pPr>
                      </w:p>
                    </w:tc>
                  </w:tr>
                </w:tbl>
                <w:p w14:paraId="71FACA69" w14:textId="4E0D91C6" w:rsidR="00C60A18" w:rsidRDefault="00C60A18" w:rsidP="00C60A18">
                  <w:pPr>
                    <w:pStyle w:val="Ttulo1"/>
                    <w:rPr>
                      <w:noProof/>
                    </w:rPr>
                  </w:pPr>
                  <w:r>
                    <w:rPr>
                      <w:noProof/>
                      <w:lang w:bidi="es-ES"/>
                    </w:rPr>
                    <w:lastRenderedPageBreak/>
                    <w:t>Jueves 17</w:t>
                  </w:r>
                </w:p>
                <w:p w14:paraId="3D340FBC" w14:textId="30A17C9C" w:rsidR="00C60A18" w:rsidRDefault="00C33536" w:rsidP="00C60A18">
                  <w:pPr>
                    <w:pStyle w:val="Ttulo2"/>
                    <w:jc w:val="both"/>
                    <w:rPr>
                      <w:noProof/>
                    </w:rPr>
                  </w:pPr>
                  <w:sdt>
                    <w:sdtPr>
                      <w:rPr>
                        <w:noProof/>
                      </w:rPr>
                      <w:id w:val="-1970812669"/>
                      <w:placeholder>
                        <w:docPart w:val="F820C95B48AF43CCBC9202086CFCF053"/>
                      </w:placeholder>
                      <w15:appearance w15:val="hidden"/>
                    </w:sdtPr>
                    <w:sdtEndPr/>
                    <w:sdtContent>
                      <w:r w:rsidR="00A91340">
                        <w:rPr>
                          <w:noProof/>
                        </w:rPr>
                        <w:t xml:space="preserve">Finalización del Segundo Sprint e inicio del tercero. </w:t>
                      </w:r>
                    </w:sdtContent>
                  </w:sdt>
                </w:p>
                <w:p w14:paraId="114C873A" w14:textId="77777777" w:rsidR="00C60A18" w:rsidRDefault="00C60A18" w:rsidP="00C60A18">
                  <w:pPr>
                    <w:jc w:val="both"/>
                    <w:rPr>
                      <w:noProof/>
                    </w:rPr>
                  </w:pPr>
                </w:p>
                <w:p w14:paraId="54816D7F" w14:textId="029F04B8" w:rsidR="00C60A18" w:rsidRDefault="00C60A18" w:rsidP="00C60A18">
                  <w:pPr>
                    <w:pStyle w:val="Contenido"/>
                    <w:jc w:val="both"/>
                    <w:rPr>
                      <w:noProof/>
                      <w:color w:val="auto"/>
                    </w:rPr>
                  </w:pPr>
                  <w:r>
                    <w:rPr>
                      <w:noProof/>
                      <w:color w:val="auto"/>
                    </w:rPr>
                    <w:t>Se inicia la última jornada con una Daily. Todos los integrandes del equipo informan en qué situación están sus tareas y se da prioridad a solucionar el error en el método de lectura del archivo CSV. Se acuerda</w:t>
                  </w:r>
                  <w:r w:rsidR="005F460D">
                    <w:rPr>
                      <w:noProof/>
                      <w:color w:val="auto"/>
                    </w:rPr>
                    <w:t xml:space="preserve"> también que todos los miembros del equipo</w:t>
                  </w:r>
                  <w:r>
                    <w:rPr>
                      <w:noProof/>
                      <w:color w:val="auto"/>
                    </w:rPr>
                    <w:t xml:space="preserve">, una vez </w:t>
                  </w:r>
                  <w:r w:rsidR="005F460D">
                    <w:rPr>
                      <w:noProof/>
                      <w:color w:val="auto"/>
                    </w:rPr>
                    <w:t>se solvente</w:t>
                  </w:r>
                  <w:r>
                    <w:rPr>
                      <w:noProof/>
                      <w:color w:val="auto"/>
                    </w:rPr>
                    <w:t xml:space="preserve"> el problema y </w:t>
                  </w:r>
                  <w:r w:rsidR="005F460D">
                    <w:rPr>
                      <w:noProof/>
                      <w:color w:val="auto"/>
                    </w:rPr>
                    <w:t xml:space="preserve">se concluyan </w:t>
                  </w:r>
                  <w:r>
                    <w:rPr>
                      <w:noProof/>
                      <w:color w:val="auto"/>
                    </w:rPr>
                    <w:t>las tareas individuales</w:t>
                  </w:r>
                  <w:r w:rsidR="005F460D">
                    <w:rPr>
                      <w:noProof/>
                      <w:color w:val="auto"/>
                    </w:rPr>
                    <w:t xml:space="preserve">, realicen pull request y se compruebe el correcto funcionamiento del código. </w:t>
                  </w:r>
                </w:p>
                <w:p w14:paraId="2984C20A" w14:textId="77777777" w:rsidR="005F460D" w:rsidRDefault="005F460D" w:rsidP="00C60A18">
                  <w:pPr>
                    <w:pStyle w:val="Contenido"/>
                    <w:jc w:val="both"/>
                    <w:rPr>
                      <w:noProof/>
                      <w:color w:val="auto"/>
                    </w:rPr>
                  </w:pPr>
                </w:p>
                <w:p w14:paraId="2D59F99B" w14:textId="681C12FF" w:rsidR="00C60A18" w:rsidRDefault="00C60A18" w:rsidP="005F460D">
                  <w:pPr>
                    <w:pStyle w:val="Contenido"/>
                    <w:jc w:val="both"/>
                    <w:rPr>
                      <w:noProof/>
                      <w:color w:val="auto"/>
                    </w:rPr>
                  </w:pPr>
                  <w:r>
                    <w:rPr>
                      <w:noProof/>
                      <w:color w:val="auto"/>
                    </w:rPr>
                    <w:t xml:space="preserve">Maria y Jennifer se trasladan a una sala de reuniones privadas para trabajar en ello mientras Usoa, Sara y Patricia realizan sus tareas individuales. </w:t>
                  </w:r>
                </w:p>
                <w:p w14:paraId="1811AC63" w14:textId="790F0D15" w:rsidR="005F460D" w:rsidRDefault="005F460D" w:rsidP="005F460D">
                  <w:pPr>
                    <w:pStyle w:val="Contenido"/>
                    <w:jc w:val="both"/>
                    <w:rPr>
                      <w:noProof/>
                      <w:color w:val="auto"/>
                    </w:rPr>
                  </w:pPr>
                </w:p>
                <w:p w14:paraId="57A06F9E" w14:textId="63C372D6" w:rsidR="00883D45" w:rsidRDefault="005F460D" w:rsidP="00540C74">
                  <w:pPr>
                    <w:pStyle w:val="Contenido"/>
                    <w:numPr>
                      <w:ilvl w:val="0"/>
                      <w:numId w:val="1"/>
                    </w:numPr>
                    <w:jc w:val="both"/>
                    <w:rPr>
                      <w:noProof/>
                      <w:color w:val="auto"/>
                    </w:rPr>
                  </w:pPr>
                  <w:r w:rsidRPr="00A91340">
                    <w:rPr>
                      <w:noProof/>
                      <w:color w:val="auto"/>
                    </w:rPr>
                    <w:t>Sara continúa trabajando en la prueba unitaria para excepciones. El objetivo es comprobar que, en el menú de carga, si se introduce un valor diferente a las opciones, lanza una excepción concreta. Cuando Patricia termina su prueba unitaria, se une y observan un error en la clase LucaSteam (</w:t>
                  </w:r>
                  <w:r w:rsidR="00A91340" w:rsidRPr="00A91340">
                    <w:rPr>
                      <w:noProof/>
                      <w:color w:val="auto"/>
                    </w:rPr>
                    <w:t>en el bucle falta un</w:t>
                  </w:r>
                  <w:r w:rsidRPr="00A91340">
                    <w:rPr>
                      <w:noProof/>
                      <w:color w:val="auto"/>
                    </w:rPr>
                    <w:t xml:space="preserve"> else que lance </w:t>
                  </w:r>
                  <w:r w:rsidR="00A91340" w:rsidRPr="00A91340">
                    <w:rPr>
                      <w:noProof/>
                      <w:color w:val="auto"/>
                    </w:rPr>
                    <w:t>la</w:t>
                  </w:r>
                  <w:r w:rsidRPr="00A91340">
                    <w:rPr>
                      <w:noProof/>
                      <w:color w:val="auto"/>
                    </w:rPr>
                    <w:t xml:space="preserve"> excepcion). Se soluciona</w:t>
                  </w:r>
                  <w:r w:rsidR="00A91340" w:rsidRPr="00A91340">
                    <w:rPr>
                      <w:noProof/>
                      <w:color w:val="auto"/>
                    </w:rPr>
                    <w:t xml:space="preserve"> LucaSteam</w:t>
                  </w:r>
                  <w:r w:rsidRPr="00A91340">
                    <w:rPr>
                      <w:noProof/>
                      <w:color w:val="auto"/>
                    </w:rPr>
                    <w:t>, pero aún no la prueba unitaria.</w:t>
                  </w:r>
                  <w:r w:rsidR="00883D45" w:rsidRPr="00A91340">
                    <w:rPr>
                      <w:noProof/>
                      <w:color w:val="auto"/>
                    </w:rPr>
                    <w:t xml:space="preserve"> Se pide ayuda a Usoa, pero se acaba concluyendo que no es posible realziar una prueba unitaria con assertThrows si aparece un try/catch.</w:t>
                  </w:r>
                  <w:r w:rsidR="00A91340">
                    <w:rPr>
                      <w:noProof/>
                      <w:color w:val="auto"/>
                    </w:rPr>
                    <w:t xml:space="preserve"> </w:t>
                  </w:r>
                  <w:r w:rsidR="00883D45" w:rsidRPr="00A91340">
                    <w:rPr>
                      <w:noProof/>
                      <w:color w:val="auto"/>
                    </w:rPr>
                    <w:t xml:space="preserve">Se decide </w:t>
                  </w:r>
                  <w:r w:rsidR="00A91340">
                    <w:rPr>
                      <w:noProof/>
                      <w:color w:val="auto"/>
                    </w:rPr>
                    <w:t>hacer una</w:t>
                  </w:r>
                  <w:r w:rsidR="00883D45" w:rsidRPr="00A91340">
                    <w:rPr>
                      <w:noProof/>
                      <w:color w:val="auto"/>
                    </w:rPr>
                    <w:t xml:space="preserve"> unitaria para comprobar </w:t>
                  </w:r>
                  <w:r w:rsidR="00A91340">
                    <w:rPr>
                      <w:noProof/>
                      <w:color w:val="auto"/>
                    </w:rPr>
                    <w:t>el método Teclado.</w:t>
                  </w:r>
                </w:p>
                <w:p w14:paraId="63071916" w14:textId="47F34F23" w:rsidR="00465D72" w:rsidRDefault="00465D72" w:rsidP="00465D72">
                  <w:pPr>
                    <w:pStyle w:val="Contenido"/>
                    <w:numPr>
                      <w:ilvl w:val="0"/>
                      <w:numId w:val="1"/>
                    </w:numPr>
                    <w:jc w:val="both"/>
                    <w:rPr>
                      <w:noProof/>
                      <w:color w:val="auto"/>
                    </w:rPr>
                  </w:pPr>
                  <w:r>
                    <w:rPr>
                      <w:noProof/>
                      <w:color w:val="auto"/>
                    </w:rPr>
                    <w:t xml:space="preserve">Patricia crea la </w:t>
                  </w:r>
                  <w:r w:rsidRPr="00465D72">
                    <w:rPr>
                      <w:noProof/>
                      <w:color w:val="auto"/>
                    </w:rPr>
                    <w:t>prueba unitaria listar</w:t>
                  </w:r>
                  <w:r>
                    <w:rPr>
                      <w:noProof/>
                      <w:color w:val="auto"/>
                    </w:rPr>
                    <w:t>JuegosSigloXX. Una vez finalizado, se reune con Sara en una sala privada para colaborar con la prueba unitaria para excepciones como se ha comentado con anterioridad y contribuye en todo el proceso</w:t>
                  </w:r>
                  <w:r w:rsidR="00A375BB">
                    <w:rPr>
                      <w:noProof/>
                      <w:color w:val="auto"/>
                    </w:rPr>
                    <w:t xml:space="preserve"> descrito arriba</w:t>
                  </w:r>
                  <w:r>
                    <w:rPr>
                      <w:noProof/>
                      <w:color w:val="auto"/>
                    </w:rPr>
                    <w:t xml:space="preserve">. </w:t>
                  </w:r>
                </w:p>
                <w:p w14:paraId="5C195847" w14:textId="2E61AD1B" w:rsidR="00465D72" w:rsidRDefault="00DA0462" w:rsidP="00DA0462">
                  <w:pPr>
                    <w:pStyle w:val="Contenido"/>
                    <w:numPr>
                      <w:ilvl w:val="0"/>
                      <w:numId w:val="1"/>
                    </w:numPr>
                    <w:jc w:val="both"/>
                    <w:rPr>
                      <w:noProof/>
                      <w:color w:val="auto"/>
                    </w:rPr>
                  </w:pPr>
                  <w:r>
                    <w:rPr>
                      <w:noProof/>
                      <w:color w:val="auto"/>
                    </w:rPr>
                    <w:t xml:space="preserve">Jennifer sigue trabajando con Maria investigando el método arrayToJuegos, que no recibia correctamente los ENUM. Una vez solventado el problema, ha creado la prueba unitaria testArrayOk en la claseTestLeerFichero. Ha presentado errores, pero se han conseguido solucionar. </w:t>
                  </w:r>
                </w:p>
                <w:p w14:paraId="780A2DF0" w14:textId="3AABA2FD" w:rsidR="00A9308D" w:rsidRDefault="00A9308D" w:rsidP="00DA0462">
                  <w:pPr>
                    <w:pStyle w:val="Contenido"/>
                    <w:numPr>
                      <w:ilvl w:val="0"/>
                      <w:numId w:val="1"/>
                    </w:numPr>
                    <w:jc w:val="both"/>
                    <w:rPr>
                      <w:noProof/>
                      <w:color w:val="auto"/>
                    </w:rPr>
                  </w:pPr>
                  <w:r>
                    <w:rPr>
                      <w:noProof/>
                      <w:color w:val="auto"/>
                    </w:rPr>
                    <w:t xml:space="preserve">Maria trabajó conjuntamente con Jennifer intentando averiguar por qué se producían esos errores. Es la tarea en la que, con diferencia, se han invertido más horas. </w:t>
                  </w:r>
                </w:p>
                <w:p w14:paraId="334229F5" w14:textId="4CF396E9" w:rsidR="00A9308D" w:rsidRPr="00A91340" w:rsidRDefault="00A9308D" w:rsidP="00A9308D">
                  <w:pPr>
                    <w:pStyle w:val="Contenido"/>
                    <w:numPr>
                      <w:ilvl w:val="0"/>
                      <w:numId w:val="1"/>
                    </w:numPr>
                    <w:jc w:val="both"/>
                    <w:rPr>
                      <w:noProof/>
                      <w:color w:val="auto"/>
                    </w:rPr>
                  </w:pPr>
                  <w:r w:rsidRPr="00A9308D">
                    <w:rPr>
                      <w:noProof/>
                      <w:color w:val="auto"/>
                    </w:rPr>
                    <w:t xml:space="preserve">Usoa ha trabajado en las pruebas unitarias de TestListarJuegos() y contribuyó en la resolución de problemas de la clase TestExcepciones, como se especificó arriba. </w:t>
                  </w:r>
                  <w:r>
                    <w:rPr>
                      <w:noProof/>
                      <w:color w:val="auto"/>
                    </w:rPr>
                    <w:t xml:space="preserve">Continuó con el </w:t>
                  </w:r>
                  <w:r w:rsidRPr="00A9308D">
                    <w:rPr>
                      <w:noProof/>
                      <w:color w:val="auto"/>
                    </w:rPr>
                    <w:t>logger en LucaSteam (intent</w:t>
                  </w:r>
                  <w:r>
                    <w:rPr>
                      <w:noProof/>
                      <w:color w:val="auto"/>
                    </w:rPr>
                    <w:t>ó</w:t>
                  </w:r>
                  <w:r w:rsidRPr="00A9308D">
                    <w:rPr>
                      <w:noProof/>
                      <w:color w:val="auto"/>
                    </w:rPr>
                    <w:t xml:space="preserve"> hacer un fichero individual para </w:t>
                  </w:r>
                  <w:r w:rsidRPr="00A9308D">
                    <w:rPr>
                      <w:noProof/>
                      <w:color w:val="auto"/>
                    </w:rPr>
                    <w:lastRenderedPageBreak/>
                    <w:t>producción y otro para pruebas pero ha quedado pendiente</w:t>
                  </w:r>
                  <w:r>
                    <w:rPr>
                      <w:noProof/>
                      <w:color w:val="auto"/>
                    </w:rPr>
                    <w:t>, ya que no era prioritario</w:t>
                  </w:r>
                  <w:r w:rsidRPr="00A9308D">
                    <w:rPr>
                      <w:noProof/>
                      <w:color w:val="auto"/>
                    </w:rPr>
                    <w:t>)</w:t>
                  </w:r>
                  <w:r>
                    <w:rPr>
                      <w:noProof/>
                      <w:color w:val="auto"/>
                    </w:rPr>
                    <w:t>. Ha invertido gran cantidad del día (y de su trabajo en general) en actualizaciones y control de versiones en git.</w:t>
                  </w:r>
                </w:p>
                <w:p w14:paraId="14ED973A" w14:textId="77777777" w:rsidR="005B5950" w:rsidRPr="005B5950" w:rsidRDefault="005B5950" w:rsidP="00883D45">
                  <w:pPr>
                    <w:pStyle w:val="Contenido"/>
                    <w:ind w:left="720"/>
                    <w:jc w:val="both"/>
                    <w:rPr>
                      <w:noProof/>
                      <w:color w:val="auto"/>
                      <w:u w:val="single"/>
                    </w:rPr>
                  </w:pPr>
                </w:p>
                <w:p w14:paraId="3D6E959A" w14:textId="6FE783B0" w:rsidR="00C10D20" w:rsidRDefault="00F33B71" w:rsidP="00C10D20">
                  <w:pPr>
                    <w:pStyle w:val="Contenido"/>
                    <w:jc w:val="both"/>
                    <w:rPr>
                      <w:noProof/>
                      <w:color w:val="auto"/>
                    </w:rPr>
                  </w:pPr>
                  <w:r>
                    <w:rPr>
                      <w:noProof/>
                      <w:color w:val="auto"/>
                    </w:rPr>
                    <w:t>Las tareas individuales se finalizan</w:t>
                  </w:r>
                  <w:r w:rsidR="005B5950">
                    <w:rPr>
                      <w:noProof/>
                      <w:color w:val="auto"/>
                    </w:rPr>
                    <w:t xml:space="preserve"> antes de lo esperado, por lo que el equipo se reune de nuevo</w:t>
                  </w:r>
                  <w:r>
                    <w:rPr>
                      <w:noProof/>
                      <w:color w:val="auto"/>
                    </w:rPr>
                    <w:t xml:space="preserve"> para fnalizar el segundo sprint. Una vez realizados todos los pull request y se comprueba el correcto funcionamiento del código</w:t>
                  </w:r>
                  <w:r w:rsidR="00012BFA">
                    <w:rPr>
                      <w:noProof/>
                      <w:color w:val="auto"/>
                    </w:rPr>
                    <w:t xml:space="preserve"> y que todos los repositorios locales estén actualizados. </w:t>
                  </w:r>
                  <w:r w:rsidR="00A91340">
                    <w:rPr>
                      <w:noProof/>
                      <w:color w:val="auto"/>
                    </w:rPr>
                    <w:t>Se concerta una reunión con el Product Owner y se deciden las tareas para el tercer Sprint.</w:t>
                  </w:r>
                </w:p>
                <w:p w14:paraId="566E01D2" w14:textId="77777777" w:rsidR="00C10D20" w:rsidRDefault="00C10D20" w:rsidP="00C10D20">
                  <w:pPr>
                    <w:pStyle w:val="Contenido"/>
                    <w:jc w:val="both"/>
                    <w:rPr>
                      <w:noProof/>
                      <w:color w:val="auto"/>
                    </w:rPr>
                  </w:pPr>
                </w:p>
                <w:p w14:paraId="0917F5B2" w14:textId="77EE68BB" w:rsidR="00A91340" w:rsidRDefault="00C33536" w:rsidP="00A91340">
                  <w:pPr>
                    <w:pStyle w:val="Ttulo2"/>
                    <w:jc w:val="both"/>
                    <w:rPr>
                      <w:noProof/>
                    </w:rPr>
                  </w:pPr>
                  <w:sdt>
                    <w:sdtPr>
                      <w:rPr>
                        <w:noProof/>
                      </w:rPr>
                      <w:id w:val="-1730224960"/>
                      <w:placeholder>
                        <w:docPart w:val="9E781AB2169A49B78762B937A35DABCD"/>
                      </w:placeholder>
                      <w15:appearance w15:val="hidden"/>
                    </w:sdtPr>
                    <w:sdtEndPr/>
                    <w:sdtContent>
                      <w:r w:rsidR="00A91340">
                        <w:rPr>
                          <w:noProof/>
                        </w:rPr>
                        <w:t xml:space="preserve">Finalización del tercer y último Sprint. </w:t>
                      </w:r>
                    </w:sdtContent>
                  </w:sdt>
                </w:p>
                <w:p w14:paraId="77396389" w14:textId="77777777" w:rsidR="00A91340" w:rsidRDefault="00A91340" w:rsidP="00A91340">
                  <w:pPr>
                    <w:jc w:val="both"/>
                    <w:rPr>
                      <w:noProof/>
                    </w:rPr>
                  </w:pPr>
                </w:p>
                <w:p w14:paraId="5519E35B" w14:textId="55337C28" w:rsidR="00A91340" w:rsidRDefault="00A91340" w:rsidP="00A91340">
                  <w:pPr>
                    <w:pStyle w:val="Contenido"/>
                    <w:jc w:val="both"/>
                    <w:rPr>
                      <w:noProof/>
                      <w:color w:val="auto"/>
                    </w:rPr>
                  </w:pPr>
                  <w:r>
                    <w:rPr>
                      <w:noProof/>
                      <w:color w:val="auto"/>
                    </w:rPr>
                    <w:t xml:space="preserve">Se mantiene una reunión </w:t>
                  </w:r>
                  <w:r w:rsidR="00A674EB">
                    <w:rPr>
                      <w:noProof/>
                      <w:color w:val="auto"/>
                    </w:rPr>
                    <w:t xml:space="preserve">con los desarrolladores y el product owner </w:t>
                  </w:r>
                  <w:r>
                    <w:rPr>
                      <w:noProof/>
                      <w:color w:val="auto"/>
                    </w:rPr>
                    <w:t>para inic</w:t>
                  </w:r>
                  <w:r w:rsidR="00A674EB">
                    <w:rPr>
                      <w:noProof/>
                      <w:color w:val="auto"/>
                    </w:rPr>
                    <w:t>i</w:t>
                  </w:r>
                  <w:r>
                    <w:rPr>
                      <w:noProof/>
                      <w:color w:val="auto"/>
                    </w:rPr>
                    <w:t>ar el tercer Sprint</w:t>
                  </w:r>
                  <w:r w:rsidR="00A674EB">
                    <w:rPr>
                      <w:noProof/>
                      <w:color w:val="auto"/>
                    </w:rPr>
                    <w:t xml:space="preserve"> en el que se deciden las tareas que hay que completar. Se muestran en la siguiente tabla:</w:t>
                  </w:r>
                </w:p>
                <w:p w14:paraId="332EF049" w14:textId="2AC4ED9F" w:rsidR="00A674EB" w:rsidRDefault="00A674EB" w:rsidP="00A91340">
                  <w:pPr>
                    <w:pStyle w:val="Contenido"/>
                    <w:jc w:val="both"/>
                    <w:rPr>
                      <w:noProof/>
                      <w:color w:val="auto"/>
                    </w:rPr>
                  </w:pPr>
                </w:p>
                <w:tbl>
                  <w:tblPr>
                    <w:tblW w:w="5000" w:type="pct"/>
                    <w:shd w:val="clear" w:color="auto" w:fill="FFFFFF"/>
                    <w:tblCellMar>
                      <w:left w:w="0" w:type="dxa"/>
                      <w:right w:w="0" w:type="dxa"/>
                    </w:tblCellMar>
                    <w:tblLook w:val="04A0" w:firstRow="1" w:lastRow="0" w:firstColumn="1" w:lastColumn="0" w:noHBand="0" w:noVBand="1"/>
                  </w:tblPr>
                  <w:tblGrid>
                    <w:gridCol w:w="1896"/>
                    <w:gridCol w:w="5812"/>
                    <w:gridCol w:w="2409"/>
                    <w:gridCol w:w="37"/>
                  </w:tblGrid>
                  <w:tr w:rsidR="00465D72" w14:paraId="0570E499" w14:textId="77777777" w:rsidTr="00465D72">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D11DE3" w14:textId="14423766" w:rsidR="00465D72" w:rsidRDefault="00465D72" w:rsidP="00465D72">
                        <w:pPr>
                          <w:pStyle w:val="Ttulo3"/>
                          <w:rPr>
                            <w:rFonts w:eastAsia="Times New Roman"/>
                          </w:rPr>
                        </w:pPr>
                        <w:r>
                          <w:rPr>
                            <w:rFonts w:eastAsia="Times New Roman"/>
                          </w:rPr>
                          <w:t>[TAREA 5]</w:t>
                        </w:r>
                      </w:p>
                      <w:p w14:paraId="37C8224F" w14:textId="6FFD8D2A" w:rsidR="00465D72" w:rsidRPr="00DA0462" w:rsidRDefault="00C33536" w:rsidP="00465D72">
                        <w:pPr>
                          <w:pStyle w:val="Ttulo3"/>
                          <w:rPr>
                            <w:rFonts w:eastAsia="Times New Roman"/>
                            <w:color w:val="01273A" w:themeColor="accent1" w:themeShade="80"/>
                            <w:sz w:val="38"/>
                            <w:szCs w:val="38"/>
                          </w:rPr>
                        </w:pPr>
                        <w:hyperlink r:id="rId123" w:history="1">
                          <w:r w:rsidR="00465D72" w:rsidRPr="00DA0462">
                            <w:rPr>
                              <w:rStyle w:val="Hipervnculo"/>
                              <w:rFonts w:eastAsia="Times New Roman"/>
                              <w:color w:val="01273A" w:themeColor="accent1" w:themeShade="80"/>
                              <w:sz w:val="38"/>
                              <w:szCs w:val="38"/>
                            </w:rPr>
                            <w:t>Yo como administrador quiero listar los juegos filtrados por plataforma=</w:t>
                          </w:r>
                          <w:proofErr w:type="spellStart"/>
                          <w:r w:rsidR="00465D72" w:rsidRPr="00DA0462">
                            <w:rPr>
                              <w:rStyle w:val="Hipervnculo"/>
                              <w:rFonts w:eastAsia="Times New Roman"/>
                              <w:color w:val="01273A" w:themeColor="accent1" w:themeShade="80"/>
                              <w:sz w:val="38"/>
                              <w:szCs w:val="38"/>
                            </w:rPr>
                            <w:t>nintendo</w:t>
                          </w:r>
                          <w:proofErr w:type="spellEnd"/>
                        </w:hyperlink>
                        <w:r w:rsidR="00465D72" w:rsidRPr="00DA0462">
                          <w:rPr>
                            <w:rFonts w:eastAsia="Times New Roman"/>
                            <w:color w:val="01273A" w:themeColor="accent1" w:themeShade="80"/>
                            <w:sz w:val="38"/>
                            <w:szCs w:val="38"/>
                          </w:rPr>
                          <w:t xml:space="preserve"> </w:t>
                        </w:r>
                      </w:p>
                      <w:p w14:paraId="13D8F663" w14:textId="77777777" w:rsidR="00465D72" w:rsidRDefault="00465D72" w:rsidP="00465D72">
                        <w:pPr>
                          <w:pStyle w:val="Ttulo3"/>
                          <w:rPr>
                            <w:rFonts w:eastAsia="Times New Roman"/>
                            <w:sz w:val="27"/>
                            <w:szCs w:val="27"/>
                          </w:rPr>
                        </w:pPr>
                        <w:r>
                          <w:rPr>
                            <w:rFonts w:eastAsia="Times New Roman"/>
                            <w:b w:val="0"/>
                            <w:bCs/>
                            <w:sz w:val="16"/>
                            <w:szCs w:val="16"/>
                          </w:rPr>
                          <w:t xml:space="preserve">Creada: 14/jun/21  Actualizada: 17/jun/21 </w:t>
                        </w:r>
                      </w:p>
                    </w:tc>
                  </w:tr>
                  <w:tr w:rsidR="00465D72" w14:paraId="71656353" w14:textId="77777777" w:rsidTr="00465D72">
                    <w:trPr>
                      <w:gridAfter w:val="1"/>
                      <w:wAfter w:w="18" w:type="pct"/>
                    </w:trPr>
                    <w:tc>
                      <w:tcPr>
                        <w:tcW w:w="934"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274C60" w14:textId="77777777" w:rsidR="00465D72" w:rsidRDefault="00465D72" w:rsidP="00465D72">
                        <w:pPr>
                          <w:rPr>
                            <w:rFonts w:eastAsia="Times New Roman"/>
                          </w:rPr>
                        </w:pPr>
                        <w:r>
                          <w:rPr>
                            <w:rFonts w:eastAsia="Times New Roman"/>
                            <w:b w:val="0"/>
                            <w:bCs/>
                          </w:rPr>
                          <w:t>Clave</w:t>
                        </w:r>
                      </w:p>
                    </w:tc>
                    <w:tc>
                      <w:tcPr>
                        <w:tcW w:w="2862"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A9DCFC" w14:textId="77777777" w:rsidR="00465D72" w:rsidRDefault="00465D72" w:rsidP="00465D72">
                        <w:pPr>
                          <w:rPr>
                            <w:rFonts w:eastAsia="Times New Roman"/>
                          </w:rPr>
                        </w:pPr>
                        <w:r>
                          <w:rPr>
                            <w:rFonts w:eastAsia="Times New Roman"/>
                            <w:b w:val="0"/>
                            <w:bCs/>
                          </w:rPr>
                          <w:t>Resumen</w:t>
                        </w:r>
                      </w:p>
                    </w:tc>
                    <w:tc>
                      <w:tcPr>
                        <w:tcW w:w="1186"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8F8EC7" w14:textId="77777777" w:rsidR="00465D72" w:rsidRDefault="00465D72" w:rsidP="00465D72">
                        <w:pPr>
                          <w:rPr>
                            <w:rFonts w:eastAsia="Times New Roman"/>
                          </w:rPr>
                        </w:pPr>
                        <w:r>
                          <w:rPr>
                            <w:rFonts w:eastAsia="Times New Roman"/>
                            <w:b w:val="0"/>
                            <w:bCs/>
                          </w:rPr>
                          <w:t>Tipo</w:t>
                        </w:r>
                      </w:p>
                    </w:tc>
                  </w:tr>
                  <w:tr w:rsidR="00465D72" w14:paraId="640EB55D" w14:textId="77777777" w:rsidTr="00465D72">
                    <w:trPr>
                      <w:gridAfter w:val="1"/>
                      <w:wAfter w:w="18" w:type="pct"/>
                    </w:trPr>
                    <w:tc>
                      <w:tcPr>
                        <w:tcW w:w="934"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A04AE1" w14:textId="77777777" w:rsidR="00465D72" w:rsidRDefault="00C33536" w:rsidP="00465D72">
                        <w:pPr>
                          <w:rPr>
                            <w:rFonts w:eastAsia="Times New Roman"/>
                          </w:rPr>
                        </w:pPr>
                        <w:hyperlink r:id="rId124" w:history="1">
                          <w:r w:rsidR="00465D72">
                            <w:rPr>
                              <w:rStyle w:val="Hipervnculo"/>
                              <w:rFonts w:eastAsia="Times New Roman"/>
                            </w:rPr>
                            <w:t>PROYEC-99</w:t>
                          </w:r>
                        </w:hyperlink>
                        <w:r w:rsidR="00465D72">
                          <w:rPr>
                            <w:rFonts w:eastAsia="Times New Roman"/>
                          </w:rPr>
                          <w:t xml:space="preserve"> </w:t>
                        </w:r>
                      </w:p>
                    </w:tc>
                    <w:tc>
                      <w:tcPr>
                        <w:tcW w:w="286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6590F2" w14:textId="77777777" w:rsidR="00465D72" w:rsidRDefault="00C33536" w:rsidP="00465D72">
                        <w:pPr>
                          <w:rPr>
                            <w:rFonts w:eastAsia="Times New Roman"/>
                          </w:rPr>
                        </w:pPr>
                        <w:hyperlink r:id="rId125" w:history="1">
                          <w:r w:rsidR="00465D72">
                            <w:rPr>
                              <w:rStyle w:val="Hipervnculo"/>
                              <w:rFonts w:eastAsia="Times New Roman"/>
                            </w:rPr>
                            <w:t xml:space="preserve">Crear método </w:t>
                          </w:r>
                          <w:proofErr w:type="spellStart"/>
                          <w:r w:rsidR="00465D72">
                            <w:rPr>
                              <w:rStyle w:val="Hipervnculo"/>
                              <w:rFonts w:eastAsia="Times New Roman"/>
                            </w:rPr>
                            <w:t>listarJuegosConsolasNint</w:t>
                          </w:r>
                          <w:proofErr w:type="spellEnd"/>
                          <w:r w:rsidR="00465D72">
                            <w:rPr>
                              <w:rStyle w:val="Hipervnculo"/>
                              <w:rFonts w:eastAsia="Times New Roman"/>
                            </w:rPr>
                            <w:t>...</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7693BE" w14:textId="77777777" w:rsidR="00465D72" w:rsidRDefault="00465D72" w:rsidP="00465D72">
                        <w:pPr>
                          <w:rPr>
                            <w:rFonts w:eastAsia="Times New Roman"/>
                          </w:rPr>
                        </w:pPr>
                        <w:r>
                          <w:rPr>
                            <w:rFonts w:eastAsia="Times New Roman"/>
                          </w:rPr>
                          <w:t xml:space="preserve">Subtarea </w:t>
                        </w:r>
                      </w:p>
                    </w:tc>
                  </w:tr>
                  <w:tr w:rsidR="00465D72" w14:paraId="118F7CFD" w14:textId="77777777" w:rsidTr="00465D72">
                    <w:trPr>
                      <w:gridAfter w:val="1"/>
                      <w:wAfter w:w="18" w:type="pct"/>
                    </w:trPr>
                    <w:tc>
                      <w:tcPr>
                        <w:tcW w:w="934"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50ACB8" w14:textId="77777777" w:rsidR="00465D72" w:rsidRDefault="00C33536" w:rsidP="00465D72">
                        <w:pPr>
                          <w:rPr>
                            <w:rFonts w:eastAsia="Times New Roman"/>
                          </w:rPr>
                        </w:pPr>
                        <w:hyperlink r:id="rId126" w:history="1">
                          <w:r w:rsidR="00465D72">
                            <w:rPr>
                              <w:rStyle w:val="Hipervnculo"/>
                              <w:rFonts w:eastAsia="Times New Roman"/>
                            </w:rPr>
                            <w:t>PROYEC-100</w:t>
                          </w:r>
                        </w:hyperlink>
                        <w:r w:rsidR="00465D72">
                          <w:rPr>
                            <w:rFonts w:eastAsia="Times New Roman"/>
                          </w:rPr>
                          <w:t xml:space="preserve"> </w:t>
                        </w:r>
                      </w:p>
                    </w:tc>
                    <w:tc>
                      <w:tcPr>
                        <w:tcW w:w="286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FED2F4" w14:textId="77777777" w:rsidR="00465D72" w:rsidRDefault="00C33536" w:rsidP="00465D72">
                        <w:pPr>
                          <w:rPr>
                            <w:rFonts w:eastAsia="Times New Roman"/>
                          </w:rPr>
                        </w:pPr>
                        <w:hyperlink r:id="rId127" w:history="1">
                          <w:r w:rsidR="00465D72">
                            <w:rPr>
                              <w:rStyle w:val="Hipervnculo"/>
                              <w:rFonts w:eastAsia="Times New Roman"/>
                            </w:rPr>
                            <w:t xml:space="preserve">Implementar método </w:t>
                          </w:r>
                          <w:proofErr w:type="spellStart"/>
                          <w:r w:rsidR="00465D72">
                            <w:rPr>
                              <w:rStyle w:val="Hipervnculo"/>
                              <w:rFonts w:eastAsia="Times New Roman"/>
                            </w:rPr>
                            <w:t>listarJuegosConsol</w:t>
                          </w:r>
                          <w:proofErr w:type="spellEnd"/>
                          <w:r w:rsidR="00465D72">
                            <w:rPr>
                              <w:rStyle w:val="Hipervnculo"/>
                              <w:rFonts w:eastAsia="Times New Roman"/>
                            </w:rPr>
                            <w:t>...</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EFB8C1" w14:textId="77777777" w:rsidR="00465D72" w:rsidRDefault="00465D72" w:rsidP="00465D72">
                        <w:pPr>
                          <w:rPr>
                            <w:rFonts w:eastAsia="Times New Roman"/>
                          </w:rPr>
                        </w:pPr>
                        <w:r>
                          <w:rPr>
                            <w:rFonts w:eastAsia="Times New Roman"/>
                          </w:rPr>
                          <w:t xml:space="preserve">Subtarea </w:t>
                        </w:r>
                      </w:p>
                    </w:tc>
                  </w:tr>
                  <w:tr w:rsidR="00465D72" w14:paraId="732F448A" w14:textId="77777777" w:rsidTr="00465D72">
                    <w:trPr>
                      <w:gridAfter w:val="1"/>
                      <w:wAfter w:w="18" w:type="pct"/>
                    </w:trPr>
                    <w:tc>
                      <w:tcPr>
                        <w:tcW w:w="934"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BAA437" w14:textId="77777777" w:rsidR="00465D72" w:rsidRDefault="00C33536" w:rsidP="00465D72">
                        <w:pPr>
                          <w:rPr>
                            <w:rFonts w:eastAsia="Times New Roman"/>
                          </w:rPr>
                        </w:pPr>
                        <w:hyperlink r:id="rId128" w:history="1">
                          <w:r w:rsidR="00465D72">
                            <w:rPr>
                              <w:rStyle w:val="Hipervnculo"/>
                              <w:rFonts w:eastAsia="Times New Roman"/>
                            </w:rPr>
                            <w:t>PROYEC-101</w:t>
                          </w:r>
                        </w:hyperlink>
                        <w:r w:rsidR="00465D72">
                          <w:rPr>
                            <w:rFonts w:eastAsia="Times New Roman"/>
                          </w:rPr>
                          <w:t xml:space="preserve"> </w:t>
                        </w:r>
                      </w:p>
                    </w:tc>
                    <w:tc>
                      <w:tcPr>
                        <w:tcW w:w="286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3AB590" w14:textId="77777777" w:rsidR="00465D72" w:rsidRDefault="00C33536" w:rsidP="00465D72">
                        <w:pPr>
                          <w:rPr>
                            <w:rFonts w:eastAsia="Times New Roman"/>
                          </w:rPr>
                        </w:pPr>
                        <w:hyperlink r:id="rId129" w:history="1">
                          <w:r w:rsidR="00465D72">
                            <w:rPr>
                              <w:rStyle w:val="Hipervnculo"/>
                              <w:rFonts w:eastAsia="Times New Roman"/>
                            </w:rPr>
                            <w:t xml:space="preserve">Incluir método </w:t>
                          </w:r>
                          <w:proofErr w:type="spellStart"/>
                          <w:r w:rsidR="00465D72">
                            <w:rPr>
                              <w:rStyle w:val="Hipervnculo"/>
                              <w:rFonts w:eastAsia="Times New Roman"/>
                            </w:rPr>
                            <w:t>listarJuegosConsolasNi</w:t>
                          </w:r>
                          <w:proofErr w:type="spellEnd"/>
                          <w:r w:rsidR="00465D72">
                            <w:rPr>
                              <w:rStyle w:val="Hipervnculo"/>
                              <w:rFonts w:eastAsia="Times New Roman"/>
                            </w:rPr>
                            <w:t>...</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541826" w14:textId="77777777" w:rsidR="00465D72" w:rsidRDefault="00465D72" w:rsidP="00465D72">
                        <w:pPr>
                          <w:rPr>
                            <w:rFonts w:eastAsia="Times New Roman"/>
                          </w:rPr>
                        </w:pPr>
                        <w:r>
                          <w:rPr>
                            <w:rFonts w:eastAsia="Times New Roman"/>
                          </w:rPr>
                          <w:t xml:space="preserve">Subtarea </w:t>
                        </w:r>
                      </w:p>
                    </w:tc>
                  </w:tr>
                  <w:tr w:rsidR="00465D72" w14:paraId="195BB77D" w14:textId="77777777" w:rsidTr="00465D72">
                    <w:trPr>
                      <w:gridAfter w:val="1"/>
                      <w:wAfter w:w="18" w:type="pct"/>
                    </w:trPr>
                    <w:tc>
                      <w:tcPr>
                        <w:tcW w:w="934"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65610F" w14:textId="77777777" w:rsidR="00465D72" w:rsidRDefault="00C33536" w:rsidP="00465D72">
                        <w:pPr>
                          <w:rPr>
                            <w:rFonts w:eastAsia="Times New Roman"/>
                          </w:rPr>
                        </w:pPr>
                        <w:hyperlink r:id="rId130" w:history="1">
                          <w:r w:rsidR="00465D72">
                            <w:rPr>
                              <w:rStyle w:val="Hipervnculo"/>
                              <w:rFonts w:eastAsia="Times New Roman"/>
                            </w:rPr>
                            <w:t>PROYEC-102</w:t>
                          </w:r>
                        </w:hyperlink>
                        <w:r w:rsidR="00465D72">
                          <w:rPr>
                            <w:rFonts w:eastAsia="Times New Roman"/>
                          </w:rPr>
                          <w:t xml:space="preserve"> </w:t>
                        </w:r>
                      </w:p>
                    </w:tc>
                    <w:tc>
                      <w:tcPr>
                        <w:tcW w:w="286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497144" w14:textId="77777777" w:rsidR="00465D72" w:rsidRDefault="00C33536" w:rsidP="00465D72">
                        <w:pPr>
                          <w:rPr>
                            <w:rFonts w:eastAsia="Times New Roman"/>
                          </w:rPr>
                        </w:pPr>
                        <w:hyperlink r:id="rId131" w:history="1">
                          <w:r w:rsidR="00465D72">
                            <w:rPr>
                              <w:rStyle w:val="Hipervnculo"/>
                              <w:rFonts w:eastAsia="Times New Roman"/>
                            </w:rPr>
                            <w:t>Incluir opción listar Juegos Consolas...</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8AF813" w14:textId="77777777" w:rsidR="00465D72" w:rsidRDefault="00465D72" w:rsidP="00465D72">
                        <w:pPr>
                          <w:rPr>
                            <w:rFonts w:eastAsia="Times New Roman"/>
                          </w:rPr>
                        </w:pPr>
                        <w:r>
                          <w:rPr>
                            <w:rFonts w:eastAsia="Times New Roman"/>
                          </w:rPr>
                          <w:t xml:space="preserve">Subtarea </w:t>
                        </w:r>
                      </w:p>
                    </w:tc>
                  </w:tr>
                  <w:tr w:rsidR="00465D72" w14:paraId="221F0FFC" w14:textId="77777777" w:rsidTr="00465D72">
                    <w:trPr>
                      <w:gridAfter w:val="1"/>
                      <w:wAfter w:w="18" w:type="pct"/>
                    </w:trPr>
                    <w:tc>
                      <w:tcPr>
                        <w:tcW w:w="934"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E9AEDEE" w14:textId="77777777" w:rsidR="00465D72" w:rsidRDefault="00C33536" w:rsidP="00465D72">
                        <w:pPr>
                          <w:rPr>
                            <w:rFonts w:eastAsia="Times New Roman"/>
                          </w:rPr>
                        </w:pPr>
                        <w:hyperlink r:id="rId132" w:history="1">
                          <w:r w:rsidR="00465D72">
                            <w:rPr>
                              <w:rStyle w:val="Hipervnculo"/>
                              <w:rFonts w:eastAsia="Times New Roman"/>
                            </w:rPr>
                            <w:t>PROYEC-103</w:t>
                          </w:r>
                        </w:hyperlink>
                        <w:r w:rsidR="00465D72">
                          <w:rPr>
                            <w:rFonts w:eastAsia="Times New Roman"/>
                          </w:rPr>
                          <w:t xml:space="preserve"> </w:t>
                        </w:r>
                      </w:p>
                    </w:tc>
                    <w:tc>
                      <w:tcPr>
                        <w:tcW w:w="2862"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A6B427" w14:textId="77777777" w:rsidR="00465D72" w:rsidRDefault="00C33536" w:rsidP="00465D72">
                        <w:pPr>
                          <w:rPr>
                            <w:rFonts w:eastAsia="Times New Roman"/>
                          </w:rPr>
                        </w:pPr>
                        <w:hyperlink r:id="rId133" w:history="1">
                          <w:r w:rsidR="00465D72">
                            <w:rPr>
                              <w:rStyle w:val="Hipervnculo"/>
                              <w:rFonts w:eastAsia="Times New Roman"/>
                            </w:rPr>
                            <w:t xml:space="preserve">Prueba Unitaria </w:t>
                          </w:r>
                          <w:proofErr w:type="spellStart"/>
                          <w:r w:rsidR="00465D72">
                            <w:rPr>
                              <w:rStyle w:val="Hipervnculo"/>
                              <w:rFonts w:eastAsia="Times New Roman"/>
                            </w:rPr>
                            <w:t>testListarJuegoConsol</w:t>
                          </w:r>
                          <w:proofErr w:type="spellEnd"/>
                          <w:r w:rsidR="00465D72">
                            <w:rPr>
                              <w:rStyle w:val="Hipervnculo"/>
                              <w:rFonts w:eastAsia="Times New Roman"/>
                            </w:rPr>
                            <w:t>...</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5A1D33" w14:textId="77777777" w:rsidR="00465D72" w:rsidRDefault="00465D72" w:rsidP="00465D72">
                        <w:pPr>
                          <w:rPr>
                            <w:rFonts w:eastAsia="Times New Roman"/>
                          </w:rPr>
                        </w:pPr>
                        <w:r>
                          <w:rPr>
                            <w:rFonts w:eastAsia="Times New Roman"/>
                          </w:rPr>
                          <w:t xml:space="preserve">Subtarea </w:t>
                        </w:r>
                      </w:p>
                    </w:tc>
                  </w:tr>
                </w:tbl>
                <w:p w14:paraId="1A43FB36" w14:textId="77777777" w:rsidR="00465D72" w:rsidRDefault="00465D72" w:rsidP="00A91340">
                  <w:pPr>
                    <w:pStyle w:val="Contenido"/>
                    <w:jc w:val="both"/>
                    <w:rPr>
                      <w:noProof/>
                      <w:color w:val="auto"/>
                    </w:rPr>
                  </w:pPr>
                </w:p>
                <w:tbl>
                  <w:tblPr>
                    <w:tblW w:w="5000" w:type="pct"/>
                    <w:shd w:val="clear" w:color="auto" w:fill="FFFFFF"/>
                    <w:tblCellMar>
                      <w:left w:w="0" w:type="dxa"/>
                      <w:right w:w="0" w:type="dxa"/>
                    </w:tblCellMar>
                    <w:tblLook w:val="04A0" w:firstRow="1" w:lastRow="0" w:firstColumn="1" w:lastColumn="0" w:noHBand="0" w:noVBand="1"/>
                  </w:tblPr>
                  <w:tblGrid>
                    <w:gridCol w:w="1792"/>
                    <w:gridCol w:w="5916"/>
                    <w:gridCol w:w="2409"/>
                    <w:gridCol w:w="37"/>
                  </w:tblGrid>
                  <w:tr w:rsidR="00465D72" w14:paraId="6AD752B2" w14:textId="77777777" w:rsidTr="00465D72">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FDD08A" w14:textId="77777777" w:rsidR="00465D72" w:rsidRDefault="00465D72" w:rsidP="00465D72">
                        <w:pPr>
                          <w:pStyle w:val="Ttulo3"/>
                          <w:rPr>
                            <w:rFonts w:eastAsia="Times New Roman"/>
                          </w:rPr>
                        </w:pPr>
                        <w:r>
                          <w:rPr>
                            <w:rFonts w:eastAsia="Times New Roman"/>
                          </w:rPr>
                          <w:t>[TAREA 6] </w:t>
                        </w:r>
                      </w:p>
                      <w:p w14:paraId="32A9CD16" w14:textId="25EE5349" w:rsidR="00465D72" w:rsidRPr="007C078C" w:rsidRDefault="00C33536" w:rsidP="00465D72">
                        <w:pPr>
                          <w:pStyle w:val="Ttulo3"/>
                          <w:rPr>
                            <w:rFonts w:eastAsia="Times New Roman"/>
                            <w:sz w:val="38"/>
                            <w:szCs w:val="38"/>
                          </w:rPr>
                        </w:pPr>
                        <w:hyperlink r:id="rId134" w:history="1">
                          <w:r w:rsidR="00465D72" w:rsidRPr="007C078C">
                            <w:rPr>
                              <w:rStyle w:val="Hipervnculo"/>
                              <w:rFonts w:eastAsia="Times New Roman"/>
                              <w:sz w:val="38"/>
                              <w:szCs w:val="38"/>
                            </w:rPr>
                            <w:t>Yo como administrador quiero listar los editores</w:t>
                          </w:r>
                        </w:hyperlink>
                        <w:r w:rsidR="00465D72" w:rsidRPr="007C078C">
                          <w:rPr>
                            <w:rFonts w:eastAsia="Times New Roman"/>
                            <w:sz w:val="38"/>
                            <w:szCs w:val="38"/>
                          </w:rPr>
                          <w:t xml:space="preserve"> </w:t>
                        </w:r>
                      </w:p>
                      <w:p w14:paraId="372D95C4" w14:textId="77777777" w:rsidR="00465D72" w:rsidRDefault="00465D72" w:rsidP="00465D72">
                        <w:pPr>
                          <w:pStyle w:val="Ttulo3"/>
                          <w:rPr>
                            <w:rFonts w:eastAsia="Times New Roman"/>
                            <w:sz w:val="27"/>
                            <w:szCs w:val="27"/>
                          </w:rPr>
                        </w:pPr>
                        <w:r>
                          <w:rPr>
                            <w:rFonts w:eastAsia="Times New Roman"/>
                            <w:b w:val="0"/>
                            <w:bCs/>
                            <w:sz w:val="16"/>
                            <w:szCs w:val="16"/>
                          </w:rPr>
                          <w:t xml:space="preserve">Creada: 14/jun/21  Actualizada: 17/jun/21 </w:t>
                        </w:r>
                      </w:p>
                    </w:tc>
                  </w:tr>
                  <w:tr w:rsidR="00465D72" w14:paraId="0BD0765D" w14:textId="77777777" w:rsidTr="00465D72">
                    <w:trPr>
                      <w:gridAfter w:val="1"/>
                      <w:wAfter w:w="18" w:type="pct"/>
                    </w:trPr>
                    <w:tc>
                      <w:tcPr>
                        <w:tcW w:w="883"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D9940D" w14:textId="77777777" w:rsidR="00465D72" w:rsidRDefault="00465D72" w:rsidP="00465D72">
                        <w:pPr>
                          <w:rPr>
                            <w:rFonts w:eastAsia="Times New Roman"/>
                          </w:rPr>
                        </w:pPr>
                        <w:r>
                          <w:rPr>
                            <w:rFonts w:eastAsia="Times New Roman"/>
                            <w:b w:val="0"/>
                            <w:bCs/>
                          </w:rPr>
                          <w:t>Clave</w:t>
                        </w:r>
                      </w:p>
                    </w:tc>
                    <w:tc>
                      <w:tcPr>
                        <w:tcW w:w="2913"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119463" w14:textId="77777777" w:rsidR="00465D72" w:rsidRDefault="00465D72" w:rsidP="00465D72">
                        <w:pPr>
                          <w:rPr>
                            <w:rFonts w:eastAsia="Times New Roman"/>
                          </w:rPr>
                        </w:pPr>
                        <w:r>
                          <w:rPr>
                            <w:rFonts w:eastAsia="Times New Roman"/>
                            <w:b w:val="0"/>
                            <w:bCs/>
                          </w:rPr>
                          <w:t>Resumen</w:t>
                        </w:r>
                      </w:p>
                    </w:tc>
                    <w:tc>
                      <w:tcPr>
                        <w:tcW w:w="1186"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764F64" w14:textId="77777777" w:rsidR="00465D72" w:rsidRPr="00465D72" w:rsidRDefault="00465D72" w:rsidP="00465D72">
                        <w:pPr>
                          <w:rPr>
                            <w:rFonts w:eastAsia="Times New Roman"/>
                            <w:u w:val="single"/>
                          </w:rPr>
                        </w:pPr>
                        <w:r>
                          <w:rPr>
                            <w:rFonts w:eastAsia="Times New Roman"/>
                            <w:b w:val="0"/>
                            <w:bCs/>
                          </w:rPr>
                          <w:t>Tipo</w:t>
                        </w:r>
                      </w:p>
                    </w:tc>
                  </w:tr>
                  <w:tr w:rsidR="00465D72" w14:paraId="6FF16E2F" w14:textId="77777777" w:rsidTr="00465D72">
                    <w:trPr>
                      <w:gridAfter w:val="1"/>
                      <w:wAfter w:w="18" w:type="pct"/>
                    </w:trPr>
                    <w:tc>
                      <w:tcPr>
                        <w:tcW w:w="88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5988C1" w14:textId="77777777" w:rsidR="00465D72" w:rsidRDefault="00C33536" w:rsidP="00465D72">
                        <w:pPr>
                          <w:rPr>
                            <w:rFonts w:eastAsia="Times New Roman"/>
                          </w:rPr>
                        </w:pPr>
                        <w:hyperlink r:id="rId135" w:history="1">
                          <w:r w:rsidR="00465D72">
                            <w:rPr>
                              <w:rStyle w:val="Hipervnculo"/>
                              <w:rFonts w:eastAsia="Times New Roman"/>
                            </w:rPr>
                            <w:t>PROYEC-109</w:t>
                          </w:r>
                        </w:hyperlink>
                        <w:r w:rsidR="00465D72">
                          <w:rPr>
                            <w:rFonts w:eastAsia="Times New Roman"/>
                          </w:rPr>
                          <w:t xml:space="preserve"> </w:t>
                        </w:r>
                      </w:p>
                    </w:tc>
                    <w:tc>
                      <w:tcPr>
                        <w:tcW w:w="291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E02C15" w14:textId="77777777" w:rsidR="00465D72" w:rsidRDefault="00C33536" w:rsidP="00465D72">
                        <w:pPr>
                          <w:rPr>
                            <w:rFonts w:eastAsia="Times New Roman"/>
                          </w:rPr>
                        </w:pPr>
                        <w:hyperlink r:id="rId136" w:history="1">
                          <w:r w:rsidR="00465D72">
                            <w:rPr>
                              <w:rStyle w:val="Hipervnculo"/>
                              <w:rFonts w:eastAsia="Times New Roman"/>
                            </w:rPr>
                            <w:t xml:space="preserve">Crear método </w:t>
                          </w:r>
                          <w:proofErr w:type="spellStart"/>
                          <w:r w:rsidR="00465D72">
                            <w:rPr>
                              <w:rStyle w:val="Hipervnculo"/>
                              <w:rFonts w:eastAsia="Times New Roman"/>
                            </w:rPr>
                            <w:t>listarEditores</w:t>
                          </w:r>
                          <w:proofErr w:type="spellEnd"/>
                          <w:r w:rsidR="00465D72">
                            <w:rPr>
                              <w:rStyle w:val="Hipervnculo"/>
                              <w:rFonts w:eastAsia="Times New Roman"/>
                            </w:rPr>
                            <w:t>() en la c...</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07DE8B" w14:textId="77777777" w:rsidR="00465D72" w:rsidRDefault="00465D72" w:rsidP="00465D72">
                        <w:pPr>
                          <w:rPr>
                            <w:rFonts w:eastAsia="Times New Roman"/>
                          </w:rPr>
                        </w:pPr>
                        <w:r>
                          <w:rPr>
                            <w:rFonts w:eastAsia="Times New Roman"/>
                          </w:rPr>
                          <w:t xml:space="preserve">Subtarea </w:t>
                        </w:r>
                      </w:p>
                    </w:tc>
                  </w:tr>
                  <w:tr w:rsidR="00465D72" w14:paraId="40116B1A" w14:textId="77777777" w:rsidTr="00465D72">
                    <w:trPr>
                      <w:gridAfter w:val="1"/>
                      <w:wAfter w:w="18" w:type="pct"/>
                    </w:trPr>
                    <w:tc>
                      <w:tcPr>
                        <w:tcW w:w="88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1CEC4D" w14:textId="77777777" w:rsidR="00465D72" w:rsidRDefault="00C33536" w:rsidP="00465D72">
                        <w:pPr>
                          <w:rPr>
                            <w:rFonts w:eastAsia="Times New Roman"/>
                          </w:rPr>
                        </w:pPr>
                        <w:hyperlink r:id="rId137" w:history="1">
                          <w:r w:rsidR="00465D72">
                            <w:rPr>
                              <w:rStyle w:val="Hipervnculo"/>
                              <w:rFonts w:eastAsia="Times New Roman"/>
                            </w:rPr>
                            <w:t>PROYEC-110</w:t>
                          </w:r>
                        </w:hyperlink>
                        <w:r w:rsidR="00465D72">
                          <w:rPr>
                            <w:rFonts w:eastAsia="Times New Roman"/>
                          </w:rPr>
                          <w:t xml:space="preserve"> </w:t>
                        </w:r>
                      </w:p>
                    </w:tc>
                    <w:tc>
                      <w:tcPr>
                        <w:tcW w:w="291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A1F6C1" w14:textId="77777777" w:rsidR="00465D72" w:rsidRDefault="00C33536" w:rsidP="00465D72">
                        <w:pPr>
                          <w:rPr>
                            <w:rFonts w:eastAsia="Times New Roman"/>
                          </w:rPr>
                        </w:pPr>
                        <w:hyperlink r:id="rId138" w:history="1">
                          <w:r w:rsidR="00465D72">
                            <w:rPr>
                              <w:rStyle w:val="Hipervnculo"/>
                              <w:rFonts w:eastAsia="Times New Roman"/>
                            </w:rPr>
                            <w:t xml:space="preserve">Implementar método </w:t>
                          </w:r>
                          <w:proofErr w:type="spellStart"/>
                          <w:r w:rsidR="00465D72">
                            <w:rPr>
                              <w:rStyle w:val="Hipervnculo"/>
                              <w:rFonts w:eastAsia="Times New Roman"/>
                            </w:rPr>
                            <w:t>listarEditores</w:t>
                          </w:r>
                          <w:proofErr w:type="spellEnd"/>
                          <w:r w:rsidR="00465D72">
                            <w:rPr>
                              <w:rStyle w:val="Hipervnculo"/>
                              <w:rFonts w:eastAsia="Times New Roman"/>
                            </w:rPr>
                            <w:t>() e...</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84071C" w14:textId="77777777" w:rsidR="00465D72" w:rsidRDefault="00465D72" w:rsidP="00465D72">
                        <w:pPr>
                          <w:rPr>
                            <w:rFonts w:eastAsia="Times New Roman"/>
                          </w:rPr>
                        </w:pPr>
                        <w:r>
                          <w:rPr>
                            <w:rFonts w:eastAsia="Times New Roman"/>
                          </w:rPr>
                          <w:t xml:space="preserve">Subtarea </w:t>
                        </w:r>
                      </w:p>
                    </w:tc>
                  </w:tr>
                  <w:tr w:rsidR="00465D72" w14:paraId="0028AEDE" w14:textId="77777777" w:rsidTr="00465D72">
                    <w:trPr>
                      <w:gridAfter w:val="1"/>
                      <w:wAfter w:w="18" w:type="pct"/>
                    </w:trPr>
                    <w:tc>
                      <w:tcPr>
                        <w:tcW w:w="88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46AB8B" w14:textId="77777777" w:rsidR="00465D72" w:rsidRDefault="00C33536" w:rsidP="00465D72">
                        <w:pPr>
                          <w:rPr>
                            <w:rFonts w:eastAsia="Times New Roman"/>
                          </w:rPr>
                        </w:pPr>
                        <w:hyperlink r:id="rId139" w:history="1">
                          <w:r w:rsidR="00465D72">
                            <w:rPr>
                              <w:rStyle w:val="Hipervnculo"/>
                              <w:rFonts w:eastAsia="Times New Roman"/>
                            </w:rPr>
                            <w:t>PROYEC-111</w:t>
                          </w:r>
                        </w:hyperlink>
                        <w:r w:rsidR="00465D72">
                          <w:rPr>
                            <w:rFonts w:eastAsia="Times New Roman"/>
                          </w:rPr>
                          <w:t xml:space="preserve"> </w:t>
                        </w:r>
                      </w:p>
                    </w:tc>
                    <w:tc>
                      <w:tcPr>
                        <w:tcW w:w="291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2FF14C" w14:textId="77777777" w:rsidR="00465D72" w:rsidRDefault="00C33536" w:rsidP="00465D72">
                        <w:pPr>
                          <w:rPr>
                            <w:rFonts w:eastAsia="Times New Roman"/>
                          </w:rPr>
                        </w:pPr>
                        <w:hyperlink r:id="rId140" w:history="1">
                          <w:r w:rsidR="00465D72">
                            <w:rPr>
                              <w:rStyle w:val="Hipervnculo"/>
                              <w:rFonts w:eastAsia="Times New Roman"/>
                            </w:rPr>
                            <w:t xml:space="preserve">Implementar método </w:t>
                          </w:r>
                          <w:proofErr w:type="spellStart"/>
                          <w:r w:rsidR="00465D72">
                            <w:rPr>
                              <w:rStyle w:val="Hipervnculo"/>
                              <w:rFonts w:eastAsia="Times New Roman"/>
                            </w:rPr>
                            <w:t>listarEditores</w:t>
                          </w:r>
                          <w:proofErr w:type="spellEnd"/>
                          <w:r w:rsidR="00465D72">
                            <w:rPr>
                              <w:rStyle w:val="Hipervnculo"/>
                              <w:rFonts w:eastAsia="Times New Roman"/>
                            </w:rPr>
                            <w:t>() e...</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48EFE9" w14:textId="77777777" w:rsidR="00465D72" w:rsidRDefault="00465D72" w:rsidP="00465D72">
                        <w:pPr>
                          <w:rPr>
                            <w:rFonts w:eastAsia="Times New Roman"/>
                          </w:rPr>
                        </w:pPr>
                        <w:r>
                          <w:rPr>
                            <w:rFonts w:eastAsia="Times New Roman"/>
                          </w:rPr>
                          <w:t xml:space="preserve">Subtarea </w:t>
                        </w:r>
                      </w:p>
                    </w:tc>
                  </w:tr>
                  <w:tr w:rsidR="00465D72" w14:paraId="7A19413A" w14:textId="77777777" w:rsidTr="00465D72">
                    <w:trPr>
                      <w:gridAfter w:val="1"/>
                      <w:wAfter w:w="18" w:type="pct"/>
                    </w:trPr>
                    <w:tc>
                      <w:tcPr>
                        <w:tcW w:w="88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C9195F" w14:textId="77777777" w:rsidR="00465D72" w:rsidRDefault="00C33536" w:rsidP="00465D72">
                        <w:pPr>
                          <w:rPr>
                            <w:rFonts w:eastAsia="Times New Roman"/>
                          </w:rPr>
                        </w:pPr>
                        <w:hyperlink r:id="rId141" w:history="1">
                          <w:r w:rsidR="00465D72">
                            <w:rPr>
                              <w:rStyle w:val="Hipervnculo"/>
                              <w:rFonts w:eastAsia="Times New Roman"/>
                            </w:rPr>
                            <w:t>PROYEC-112</w:t>
                          </w:r>
                        </w:hyperlink>
                        <w:r w:rsidR="00465D72">
                          <w:rPr>
                            <w:rFonts w:eastAsia="Times New Roman"/>
                          </w:rPr>
                          <w:t xml:space="preserve"> </w:t>
                        </w:r>
                      </w:p>
                    </w:tc>
                    <w:tc>
                      <w:tcPr>
                        <w:tcW w:w="291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DF171F" w14:textId="77777777" w:rsidR="00465D72" w:rsidRDefault="00C33536" w:rsidP="00465D72">
                        <w:pPr>
                          <w:rPr>
                            <w:rFonts w:eastAsia="Times New Roman"/>
                          </w:rPr>
                        </w:pPr>
                        <w:hyperlink r:id="rId142" w:history="1">
                          <w:r w:rsidR="00465D72">
                            <w:rPr>
                              <w:rStyle w:val="Hipervnculo"/>
                              <w:rFonts w:eastAsia="Times New Roman"/>
                            </w:rPr>
                            <w:t xml:space="preserve">Incluir opción listar Editores en </w:t>
                          </w:r>
                          <w:proofErr w:type="spellStart"/>
                          <w:r w:rsidR="00465D72">
                            <w:rPr>
                              <w:rStyle w:val="Hipervnculo"/>
                              <w:rFonts w:eastAsia="Times New Roman"/>
                            </w:rPr>
                            <w:t>cla</w:t>
                          </w:r>
                          <w:proofErr w:type="spellEnd"/>
                          <w:r w:rsidR="00465D72">
                            <w:rPr>
                              <w:rStyle w:val="Hipervnculo"/>
                              <w:rFonts w:eastAsia="Times New Roman"/>
                            </w:rPr>
                            <w:t>...</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86DEAC" w14:textId="77777777" w:rsidR="00465D72" w:rsidRDefault="00465D72" w:rsidP="00465D72">
                        <w:pPr>
                          <w:rPr>
                            <w:rFonts w:eastAsia="Times New Roman"/>
                          </w:rPr>
                        </w:pPr>
                        <w:r>
                          <w:rPr>
                            <w:rFonts w:eastAsia="Times New Roman"/>
                          </w:rPr>
                          <w:t xml:space="preserve">Subtarea </w:t>
                        </w:r>
                      </w:p>
                    </w:tc>
                  </w:tr>
                  <w:tr w:rsidR="00465D72" w14:paraId="4FF5BC26" w14:textId="77777777" w:rsidTr="00465D72">
                    <w:trPr>
                      <w:gridAfter w:val="1"/>
                      <w:wAfter w:w="18" w:type="pct"/>
                    </w:trPr>
                    <w:tc>
                      <w:tcPr>
                        <w:tcW w:w="88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E8389F" w14:textId="77777777" w:rsidR="00465D72" w:rsidRDefault="00C33536" w:rsidP="00465D72">
                        <w:pPr>
                          <w:rPr>
                            <w:rFonts w:eastAsia="Times New Roman"/>
                          </w:rPr>
                        </w:pPr>
                        <w:hyperlink r:id="rId143" w:history="1">
                          <w:r w:rsidR="00465D72">
                            <w:rPr>
                              <w:rStyle w:val="Hipervnculo"/>
                              <w:rFonts w:eastAsia="Times New Roman"/>
                            </w:rPr>
                            <w:t>PROYEC-113</w:t>
                          </w:r>
                        </w:hyperlink>
                        <w:r w:rsidR="00465D72">
                          <w:rPr>
                            <w:rFonts w:eastAsia="Times New Roman"/>
                          </w:rPr>
                          <w:t xml:space="preserve"> </w:t>
                        </w:r>
                      </w:p>
                    </w:tc>
                    <w:tc>
                      <w:tcPr>
                        <w:tcW w:w="291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D0EAA1" w14:textId="77777777" w:rsidR="00465D72" w:rsidRDefault="00C33536" w:rsidP="00465D72">
                        <w:pPr>
                          <w:rPr>
                            <w:rFonts w:eastAsia="Times New Roman"/>
                          </w:rPr>
                        </w:pPr>
                        <w:hyperlink r:id="rId144" w:history="1">
                          <w:r w:rsidR="00465D72">
                            <w:rPr>
                              <w:rStyle w:val="Hipervnculo"/>
                              <w:rFonts w:eastAsia="Times New Roman"/>
                            </w:rPr>
                            <w:t xml:space="preserve">Prueba Unitaria </w:t>
                          </w:r>
                          <w:proofErr w:type="spellStart"/>
                          <w:r w:rsidR="00465D72">
                            <w:rPr>
                              <w:rStyle w:val="Hipervnculo"/>
                              <w:rFonts w:eastAsia="Times New Roman"/>
                            </w:rPr>
                            <w:t>testListarEditores</w:t>
                          </w:r>
                          <w:proofErr w:type="spellEnd"/>
                          <w:r w:rsidR="00465D72">
                            <w:rPr>
                              <w:rStyle w:val="Hipervnculo"/>
                              <w:rFonts w:eastAsia="Times New Roman"/>
                            </w:rPr>
                            <w:t>()</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C5E52C" w14:textId="77777777" w:rsidR="00465D72" w:rsidRDefault="00465D72" w:rsidP="00465D72">
                        <w:pPr>
                          <w:rPr>
                            <w:rFonts w:eastAsia="Times New Roman"/>
                          </w:rPr>
                        </w:pPr>
                        <w:r>
                          <w:rPr>
                            <w:rFonts w:eastAsia="Times New Roman"/>
                          </w:rPr>
                          <w:t xml:space="preserve">Subtarea </w:t>
                        </w:r>
                      </w:p>
                    </w:tc>
                  </w:tr>
                  <w:tr w:rsidR="00465D72" w14:paraId="0BE9CCE3" w14:textId="77777777" w:rsidTr="00465D72">
                    <w:trPr>
                      <w:gridAfter w:val="1"/>
                      <w:wAfter w:w="18" w:type="pct"/>
                    </w:trPr>
                    <w:tc>
                      <w:tcPr>
                        <w:tcW w:w="88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3FDEB0" w14:textId="77777777" w:rsidR="00465D72" w:rsidRDefault="00C33536" w:rsidP="00465D72">
                        <w:pPr>
                          <w:rPr>
                            <w:rFonts w:eastAsia="Times New Roman"/>
                          </w:rPr>
                        </w:pPr>
                        <w:hyperlink r:id="rId145" w:history="1">
                          <w:r w:rsidR="00465D72">
                            <w:rPr>
                              <w:rStyle w:val="Hipervnculo"/>
                              <w:rFonts w:eastAsia="Times New Roman"/>
                            </w:rPr>
                            <w:t>PROYEC-114</w:t>
                          </w:r>
                        </w:hyperlink>
                        <w:r w:rsidR="00465D72">
                          <w:rPr>
                            <w:rFonts w:eastAsia="Times New Roman"/>
                          </w:rPr>
                          <w:t xml:space="preserve"> </w:t>
                        </w:r>
                      </w:p>
                    </w:tc>
                    <w:tc>
                      <w:tcPr>
                        <w:tcW w:w="2913"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4EDA75" w14:textId="77777777" w:rsidR="00465D72" w:rsidRDefault="00C33536" w:rsidP="00465D72">
                        <w:pPr>
                          <w:rPr>
                            <w:rFonts w:eastAsia="Times New Roman"/>
                          </w:rPr>
                        </w:pPr>
                        <w:hyperlink r:id="rId146" w:history="1">
                          <w:r w:rsidR="00465D72">
                            <w:rPr>
                              <w:rStyle w:val="Hipervnculo"/>
                              <w:rFonts w:eastAsia="Times New Roman"/>
                            </w:rPr>
                            <w:t>Crear documentación colaborativa</w:t>
                          </w:r>
                        </w:hyperlink>
                        <w:r w:rsidR="00465D72">
                          <w:rPr>
                            <w:rFonts w:eastAsia="Times New Roman"/>
                          </w:rPr>
                          <w:t xml:space="preserve"> </w:t>
                        </w:r>
                      </w:p>
                    </w:tc>
                    <w:tc>
                      <w:tcPr>
                        <w:tcW w:w="1186"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1F9026" w14:textId="77777777" w:rsidR="00465D72" w:rsidRDefault="00465D72" w:rsidP="00465D72">
                        <w:pPr>
                          <w:rPr>
                            <w:rFonts w:eastAsia="Times New Roman"/>
                          </w:rPr>
                        </w:pPr>
                        <w:r>
                          <w:rPr>
                            <w:rFonts w:eastAsia="Times New Roman"/>
                          </w:rPr>
                          <w:t xml:space="preserve">Subtarea </w:t>
                        </w:r>
                      </w:p>
                    </w:tc>
                  </w:tr>
                </w:tbl>
                <w:p w14:paraId="383D5DF5" w14:textId="77777777" w:rsidR="00465D72" w:rsidRDefault="00465D72" w:rsidP="00A91340">
                  <w:pPr>
                    <w:pStyle w:val="Contenido"/>
                    <w:jc w:val="both"/>
                    <w:rPr>
                      <w:noProof/>
                      <w:color w:val="auto"/>
                    </w:rPr>
                  </w:pPr>
                </w:p>
                <w:tbl>
                  <w:tblPr>
                    <w:tblW w:w="5000" w:type="pct"/>
                    <w:shd w:val="clear" w:color="auto" w:fill="FFFFFF"/>
                    <w:tblCellMar>
                      <w:left w:w="0" w:type="dxa"/>
                      <w:right w:w="0" w:type="dxa"/>
                    </w:tblCellMar>
                    <w:tblLook w:val="04A0" w:firstRow="1" w:lastRow="0" w:firstColumn="1" w:lastColumn="0" w:noHBand="0" w:noVBand="1"/>
                  </w:tblPr>
                  <w:tblGrid>
                    <w:gridCol w:w="10154"/>
                  </w:tblGrid>
                  <w:tr w:rsidR="00465D72" w14:paraId="4360B25F" w14:textId="77777777" w:rsidTr="00465D72">
                    <w:tc>
                      <w:tcPr>
                        <w:tcW w:w="5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E959FA" w14:textId="7E4A59B7" w:rsidR="00465D72" w:rsidRPr="00465D72" w:rsidRDefault="00465D72" w:rsidP="00465D72">
                        <w:pPr>
                          <w:pStyle w:val="Ttulo3"/>
                          <w:rPr>
                            <w:rFonts w:eastAsia="Times New Roman"/>
                            <w:sz w:val="38"/>
                            <w:szCs w:val="38"/>
                          </w:rPr>
                        </w:pPr>
                        <w:r>
                          <w:rPr>
                            <w:rFonts w:eastAsia="Times New Roman"/>
                          </w:rPr>
                          <w:t>[TAREA 7] </w:t>
                        </w:r>
                      </w:p>
                      <w:p w14:paraId="4F938E23" w14:textId="77777777" w:rsidR="00465D72" w:rsidRDefault="00C33536" w:rsidP="00465D72">
                        <w:pPr>
                          <w:pStyle w:val="Ttulo3"/>
                          <w:rPr>
                            <w:rFonts w:eastAsia="Times New Roman"/>
                          </w:rPr>
                        </w:pPr>
                        <w:hyperlink r:id="rId147" w:history="1">
                          <w:r w:rsidR="00465D72" w:rsidRPr="00465D72">
                            <w:rPr>
                              <w:rStyle w:val="Hipervnculo"/>
                              <w:rFonts w:eastAsia="Times New Roman"/>
                              <w:sz w:val="38"/>
                              <w:szCs w:val="38"/>
                            </w:rPr>
                            <w:t xml:space="preserve">Yo como administrador quiero listar los juegos filtrados por </w:t>
                          </w:r>
                          <w:proofErr w:type="spellStart"/>
                          <w:r w:rsidR="00465D72" w:rsidRPr="00465D72">
                            <w:rPr>
                              <w:rStyle w:val="Hipervnculo"/>
                              <w:rFonts w:eastAsia="Times New Roman"/>
                              <w:sz w:val="38"/>
                              <w:szCs w:val="38"/>
                            </w:rPr>
                            <w:t>anno</w:t>
                          </w:r>
                          <w:proofErr w:type="spellEnd"/>
                          <w:r w:rsidR="00465D72" w:rsidRPr="00465D72">
                            <w:rPr>
                              <w:rStyle w:val="Hipervnculo"/>
                              <w:rFonts w:eastAsia="Times New Roman"/>
                              <w:sz w:val="38"/>
                              <w:szCs w:val="38"/>
                            </w:rPr>
                            <w:t xml:space="preserve"> = </w:t>
                          </w:r>
                          <w:proofErr w:type="spellStart"/>
                          <w:r w:rsidR="00465D72" w:rsidRPr="00465D72">
                            <w:rPr>
                              <w:rStyle w:val="Hipervnculo"/>
                              <w:rFonts w:eastAsia="Times New Roman"/>
                              <w:sz w:val="38"/>
                              <w:szCs w:val="38"/>
                            </w:rPr>
                            <w:t>annos</w:t>
                          </w:r>
                          <w:proofErr w:type="spellEnd"/>
                          <w:r w:rsidR="00465D72" w:rsidRPr="00465D72">
                            <w:rPr>
                              <w:rStyle w:val="Hipervnculo"/>
                              <w:rFonts w:eastAsia="Times New Roman"/>
                              <w:sz w:val="38"/>
                              <w:szCs w:val="38"/>
                            </w:rPr>
                            <w:t xml:space="preserve"> pares</w:t>
                          </w:r>
                        </w:hyperlink>
                        <w:r w:rsidR="00465D72">
                          <w:rPr>
                            <w:rFonts w:eastAsia="Times New Roman"/>
                          </w:rPr>
                          <w:t xml:space="preserve"> </w:t>
                        </w:r>
                      </w:p>
                      <w:p w14:paraId="4F4273C8" w14:textId="292D72A3" w:rsidR="00465D72" w:rsidRDefault="00465D72" w:rsidP="00465D72">
                        <w:pPr>
                          <w:pStyle w:val="Ttulo3"/>
                          <w:rPr>
                            <w:rFonts w:eastAsia="Times New Roman"/>
                            <w:sz w:val="27"/>
                            <w:szCs w:val="27"/>
                          </w:rPr>
                        </w:pPr>
                        <w:r>
                          <w:rPr>
                            <w:rFonts w:eastAsia="Times New Roman"/>
                            <w:b w:val="0"/>
                            <w:bCs/>
                            <w:sz w:val="16"/>
                            <w:szCs w:val="16"/>
                          </w:rPr>
                          <w:t xml:space="preserve">Creada: 14/jun/21  Actualizada: 17/jun/21 </w:t>
                        </w:r>
                      </w:p>
                    </w:tc>
                  </w:tr>
                  <w:tr w:rsidR="00465D72" w14:paraId="720D5A27" w14:textId="77777777" w:rsidTr="00465D72">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10078" w:type="dxa"/>
                          <w:shd w:val="clear" w:color="auto" w:fill="FFFFFF"/>
                          <w:tblCellMar>
                            <w:left w:w="0" w:type="dxa"/>
                            <w:right w:w="0" w:type="dxa"/>
                          </w:tblCellMar>
                          <w:tblLook w:val="04A0" w:firstRow="1" w:lastRow="0" w:firstColumn="1" w:lastColumn="0" w:noHBand="0" w:noVBand="1"/>
                        </w:tblPr>
                        <w:tblGrid>
                          <w:gridCol w:w="1638"/>
                          <w:gridCol w:w="6031"/>
                          <w:gridCol w:w="2409"/>
                        </w:tblGrid>
                        <w:tr w:rsidR="00465D72" w14:paraId="0A346EF7" w14:textId="77777777" w:rsidTr="00465D72">
                          <w:tc>
                            <w:tcPr>
                              <w:tcW w:w="1638"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DAEF89" w14:textId="77777777" w:rsidR="00465D72" w:rsidRDefault="00465D72" w:rsidP="00465D72">
                              <w:pPr>
                                <w:rPr>
                                  <w:rFonts w:eastAsia="Times New Roman"/>
                                </w:rPr>
                              </w:pPr>
                              <w:r>
                                <w:rPr>
                                  <w:rFonts w:eastAsia="Times New Roman"/>
                                  <w:b w:val="0"/>
                                  <w:bCs/>
                                </w:rPr>
                                <w:t>Clave</w:t>
                              </w:r>
                            </w:p>
                          </w:tc>
                          <w:tc>
                            <w:tcPr>
                              <w:tcW w:w="6031"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24288C" w14:textId="77777777" w:rsidR="00465D72" w:rsidRDefault="00465D72" w:rsidP="00465D72">
                              <w:pPr>
                                <w:rPr>
                                  <w:rFonts w:eastAsia="Times New Roman"/>
                                </w:rPr>
                              </w:pPr>
                              <w:r>
                                <w:rPr>
                                  <w:rFonts w:eastAsia="Times New Roman"/>
                                  <w:b w:val="0"/>
                                  <w:bCs/>
                                </w:rPr>
                                <w:t>Resumen</w:t>
                              </w:r>
                            </w:p>
                          </w:tc>
                          <w:tc>
                            <w:tcPr>
                              <w:tcW w:w="2409"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344B2A" w14:textId="77777777" w:rsidR="00465D72" w:rsidRDefault="00465D72" w:rsidP="00465D72">
                              <w:pPr>
                                <w:rPr>
                                  <w:rFonts w:eastAsia="Times New Roman"/>
                                </w:rPr>
                              </w:pPr>
                              <w:r>
                                <w:rPr>
                                  <w:rFonts w:eastAsia="Times New Roman"/>
                                  <w:b w:val="0"/>
                                  <w:bCs/>
                                </w:rPr>
                                <w:t>Tipo</w:t>
                              </w:r>
                            </w:p>
                          </w:tc>
                        </w:tr>
                        <w:tr w:rsidR="00465D72" w14:paraId="321A129D" w14:textId="77777777" w:rsidTr="00465D72">
                          <w:tc>
                            <w:tcPr>
                              <w:tcW w:w="163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91B201" w14:textId="77777777" w:rsidR="00465D72" w:rsidRDefault="00C33536" w:rsidP="00465D72">
                              <w:pPr>
                                <w:rPr>
                                  <w:rFonts w:eastAsia="Times New Roman"/>
                                </w:rPr>
                              </w:pPr>
                              <w:hyperlink r:id="rId148" w:history="1">
                                <w:r w:rsidR="00465D72">
                                  <w:rPr>
                                    <w:rStyle w:val="Hipervnculo"/>
                                    <w:rFonts w:eastAsia="Times New Roman"/>
                                  </w:rPr>
                                  <w:t>PROYEC-104</w:t>
                                </w:r>
                              </w:hyperlink>
                              <w:r w:rsidR="00465D72">
                                <w:rPr>
                                  <w:rFonts w:eastAsia="Times New Roman"/>
                                </w:rPr>
                                <w:t xml:space="preserve"> </w:t>
                              </w:r>
                            </w:p>
                          </w:tc>
                          <w:tc>
                            <w:tcPr>
                              <w:tcW w:w="603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6693A7" w14:textId="77777777" w:rsidR="00465D72" w:rsidRDefault="00C33536" w:rsidP="00465D72">
                              <w:pPr>
                                <w:rPr>
                                  <w:rFonts w:eastAsia="Times New Roman"/>
                                </w:rPr>
                              </w:pPr>
                              <w:hyperlink r:id="rId149" w:history="1">
                                <w:r w:rsidR="00465D72">
                                  <w:rPr>
                                    <w:rStyle w:val="Hipervnculo"/>
                                    <w:rFonts w:eastAsia="Times New Roman"/>
                                  </w:rPr>
                                  <w:t xml:space="preserve">Crear método </w:t>
                                </w:r>
                                <w:proofErr w:type="spellStart"/>
                                <w:r w:rsidR="00465D72">
                                  <w:rPr>
                                    <w:rStyle w:val="Hipervnculo"/>
                                    <w:rFonts w:eastAsia="Times New Roman"/>
                                  </w:rPr>
                                  <w:t>listarJuegosAnnosPares</w:t>
                                </w:r>
                                <w:proofErr w:type="spellEnd"/>
                                <w:r w:rsidR="00465D72">
                                  <w:rPr>
                                    <w:rStyle w:val="Hipervnculo"/>
                                    <w:rFonts w:eastAsia="Times New Roman"/>
                                  </w:rPr>
                                  <w:t>()...</w:t>
                                </w:r>
                              </w:hyperlink>
                              <w:r w:rsidR="00465D72">
                                <w:rPr>
                                  <w:rFonts w:eastAsia="Times New Roman"/>
                                </w:rPr>
                                <w:t xml:space="preserve"> </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3B257E" w14:textId="77777777" w:rsidR="00465D72" w:rsidRDefault="00465D72" w:rsidP="00465D72">
                              <w:pPr>
                                <w:rPr>
                                  <w:rFonts w:eastAsia="Times New Roman"/>
                                </w:rPr>
                              </w:pPr>
                              <w:r>
                                <w:rPr>
                                  <w:rFonts w:eastAsia="Times New Roman"/>
                                </w:rPr>
                                <w:t xml:space="preserve">Subtarea </w:t>
                              </w:r>
                            </w:p>
                          </w:tc>
                        </w:tr>
                        <w:tr w:rsidR="00465D72" w14:paraId="6C32F543" w14:textId="77777777" w:rsidTr="00465D72">
                          <w:tc>
                            <w:tcPr>
                              <w:tcW w:w="163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48E196" w14:textId="77777777" w:rsidR="00465D72" w:rsidRDefault="00C33536" w:rsidP="00465D72">
                              <w:pPr>
                                <w:rPr>
                                  <w:rFonts w:eastAsia="Times New Roman"/>
                                </w:rPr>
                              </w:pPr>
                              <w:hyperlink r:id="rId150" w:history="1">
                                <w:r w:rsidR="00465D72">
                                  <w:rPr>
                                    <w:rStyle w:val="Hipervnculo"/>
                                    <w:rFonts w:eastAsia="Times New Roman"/>
                                  </w:rPr>
                                  <w:t>PROYEC-105</w:t>
                                </w:r>
                              </w:hyperlink>
                              <w:r w:rsidR="00465D72">
                                <w:rPr>
                                  <w:rFonts w:eastAsia="Times New Roman"/>
                                </w:rPr>
                                <w:t xml:space="preserve"> </w:t>
                              </w:r>
                            </w:p>
                          </w:tc>
                          <w:tc>
                            <w:tcPr>
                              <w:tcW w:w="603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030C16" w14:textId="77777777" w:rsidR="00465D72" w:rsidRDefault="00C33536" w:rsidP="00465D72">
                              <w:pPr>
                                <w:rPr>
                                  <w:rFonts w:eastAsia="Times New Roman"/>
                                </w:rPr>
                              </w:pPr>
                              <w:hyperlink r:id="rId151" w:history="1">
                                <w:r w:rsidR="00465D72">
                                  <w:rPr>
                                    <w:rStyle w:val="Hipervnculo"/>
                                    <w:rFonts w:eastAsia="Times New Roman"/>
                                  </w:rPr>
                                  <w:t xml:space="preserve">Implementar método </w:t>
                                </w:r>
                                <w:proofErr w:type="spellStart"/>
                                <w:r w:rsidR="00465D72">
                                  <w:rPr>
                                    <w:rStyle w:val="Hipervnculo"/>
                                    <w:rFonts w:eastAsia="Times New Roman"/>
                                  </w:rPr>
                                  <w:t>listarJuegosAnnosP</w:t>
                                </w:r>
                                <w:proofErr w:type="spellEnd"/>
                                <w:r w:rsidR="00465D72">
                                  <w:rPr>
                                    <w:rStyle w:val="Hipervnculo"/>
                                    <w:rFonts w:eastAsia="Times New Roman"/>
                                  </w:rPr>
                                  <w:t>...</w:t>
                                </w:r>
                              </w:hyperlink>
                              <w:r w:rsidR="00465D72">
                                <w:rPr>
                                  <w:rFonts w:eastAsia="Times New Roman"/>
                                </w:rPr>
                                <w:t xml:space="preserve"> </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F3849A" w14:textId="77777777" w:rsidR="00465D72" w:rsidRDefault="00465D72" w:rsidP="00465D72">
                              <w:pPr>
                                <w:rPr>
                                  <w:rFonts w:eastAsia="Times New Roman"/>
                                </w:rPr>
                              </w:pPr>
                              <w:r>
                                <w:rPr>
                                  <w:rFonts w:eastAsia="Times New Roman"/>
                                </w:rPr>
                                <w:t xml:space="preserve">Subtarea </w:t>
                              </w:r>
                            </w:p>
                          </w:tc>
                        </w:tr>
                        <w:tr w:rsidR="00465D72" w14:paraId="1146D8B4" w14:textId="77777777" w:rsidTr="00465D72">
                          <w:tc>
                            <w:tcPr>
                              <w:tcW w:w="163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F80C23" w14:textId="77777777" w:rsidR="00465D72" w:rsidRDefault="00C33536" w:rsidP="00465D72">
                              <w:pPr>
                                <w:rPr>
                                  <w:rFonts w:eastAsia="Times New Roman"/>
                                </w:rPr>
                              </w:pPr>
                              <w:hyperlink r:id="rId152" w:history="1">
                                <w:r w:rsidR="00465D72">
                                  <w:rPr>
                                    <w:rStyle w:val="Hipervnculo"/>
                                    <w:rFonts w:eastAsia="Times New Roman"/>
                                  </w:rPr>
                                  <w:t>PROYEC-106</w:t>
                                </w:r>
                              </w:hyperlink>
                              <w:r w:rsidR="00465D72">
                                <w:rPr>
                                  <w:rFonts w:eastAsia="Times New Roman"/>
                                </w:rPr>
                                <w:t xml:space="preserve"> </w:t>
                              </w:r>
                            </w:p>
                          </w:tc>
                          <w:tc>
                            <w:tcPr>
                              <w:tcW w:w="603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F6A435" w14:textId="77777777" w:rsidR="00465D72" w:rsidRDefault="00C33536" w:rsidP="00465D72">
                              <w:pPr>
                                <w:rPr>
                                  <w:rFonts w:eastAsia="Times New Roman"/>
                                </w:rPr>
                              </w:pPr>
                              <w:hyperlink r:id="rId153" w:history="1">
                                <w:r w:rsidR="00465D72">
                                  <w:rPr>
                                    <w:rStyle w:val="Hipervnculo"/>
                                    <w:rFonts w:eastAsia="Times New Roman"/>
                                  </w:rPr>
                                  <w:t xml:space="preserve">Incluir método </w:t>
                                </w:r>
                                <w:proofErr w:type="spellStart"/>
                                <w:r w:rsidR="00465D72">
                                  <w:rPr>
                                    <w:rStyle w:val="Hipervnculo"/>
                                    <w:rFonts w:eastAsia="Times New Roman"/>
                                  </w:rPr>
                                  <w:t>listarJuegosAnnosPares</w:t>
                                </w:r>
                                <w:proofErr w:type="spellEnd"/>
                                <w:r w:rsidR="00465D72">
                                  <w:rPr>
                                    <w:rStyle w:val="Hipervnculo"/>
                                    <w:rFonts w:eastAsia="Times New Roman"/>
                                  </w:rPr>
                                  <w:t>...</w:t>
                                </w:r>
                              </w:hyperlink>
                              <w:r w:rsidR="00465D72">
                                <w:rPr>
                                  <w:rFonts w:eastAsia="Times New Roman"/>
                                </w:rPr>
                                <w:t xml:space="preserve"> </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066B16" w14:textId="77777777" w:rsidR="00465D72" w:rsidRDefault="00465D72" w:rsidP="00465D72">
                              <w:pPr>
                                <w:rPr>
                                  <w:rFonts w:eastAsia="Times New Roman"/>
                                </w:rPr>
                              </w:pPr>
                              <w:r>
                                <w:rPr>
                                  <w:rFonts w:eastAsia="Times New Roman"/>
                                </w:rPr>
                                <w:t xml:space="preserve">Subtarea </w:t>
                              </w:r>
                            </w:p>
                          </w:tc>
                        </w:tr>
                        <w:tr w:rsidR="00465D72" w14:paraId="0CF199DD" w14:textId="77777777" w:rsidTr="00465D72">
                          <w:tc>
                            <w:tcPr>
                              <w:tcW w:w="163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F41D39" w14:textId="77777777" w:rsidR="00465D72" w:rsidRDefault="00C33536" w:rsidP="00465D72">
                              <w:pPr>
                                <w:rPr>
                                  <w:rFonts w:eastAsia="Times New Roman"/>
                                </w:rPr>
                              </w:pPr>
                              <w:hyperlink r:id="rId154" w:history="1">
                                <w:r w:rsidR="00465D72">
                                  <w:rPr>
                                    <w:rStyle w:val="Hipervnculo"/>
                                    <w:rFonts w:eastAsia="Times New Roman"/>
                                  </w:rPr>
                                  <w:t>PROYEC-107</w:t>
                                </w:r>
                              </w:hyperlink>
                              <w:r w:rsidR="00465D72">
                                <w:rPr>
                                  <w:rFonts w:eastAsia="Times New Roman"/>
                                </w:rPr>
                                <w:t xml:space="preserve"> </w:t>
                              </w:r>
                            </w:p>
                          </w:tc>
                          <w:tc>
                            <w:tcPr>
                              <w:tcW w:w="603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12052A" w14:textId="77777777" w:rsidR="00465D72" w:rsidRDefault="00C33536" w:rsidP="00465D72">
                              <w:pPr>
                                <w:rPr>
                                  <w:rFonts w:eastAsia="Times New Roman"/>
                                </w:rPr>
                              </w:pPr>
                              <w:hyperlink r:id="rId155" w:history="1">
                                <w:r w:rsidR="00465D72">
                                  <w:rPr>
                                    <w:rStyle w:val="Hipervnculo"/>
                                    <w:rFonts w:eastAsia="Times New Roman"/>
                                  </w:rPr>
                                  <w:t xml:space="preserve">Incluir opción listar Juegos </w:t>
                                </w:r>
                                <w:proofErr w:type="spellStart"/>
                                <w:r w:rsidR="00465D72">
                                  <w:rPr>
                                    <w:rStyle w:val="Hipervnculo"/>
                                    <w:rFonts w:eastAsia="Times New Roman"/>
                                  </w:rPr>
                                  <w:t>Annos</w:t>
                                </w:r>
                                <w:proofErr w:type="spellEnd"/>
                                <w:r w:rsidR="00465D72">
                                  <w:rPr>
                                    <w:rStyle w:val="Hipervnculo"/>
                                    <w:rFonts w:eastAsia="Times New Roman"/>
                                  </w:rPr>
                                  <w:t xml:space="preserve"> </w:t>
                                </w:r>
                                <w:proofErr w:type="spellStart"/>
                                <w:r w:rsidR="00465D72">
                                  <w:rPr>
                                    <w:rStyle w:val="Hipervnculo"/>
                                    <w:rFonts w:eastAsia="Times New Roman"/>
                                  </w:rPr>
                                  <w:t>Pa</w:t>
                                </w:r>
                                <w:proofErr w:type="spellEnd"/>
                                <w:r w:rsidR="00465D72">
                                  <w:rPr>
                                    <w:rStyle w:val="Hipervnculo"/>
                                    <w:rFonts w:eastAsia="Times New Roman"/>
                                  </w:rPr>
                                  <w:t>...</w:t>
                                </w:r>
                              </w:hyperlink>
                              <w:r w:rsidR="00465D72">
                                <w:rPr>
                                  <w:rFonts w:eastAsia="Times New Roman"/>
                                </w:rPr>
                                <w:t xml:space="preserve"> </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5D14BF" w14:textId="77777777" w:rsidR="00465D72" w:rsidRDefault="00465D72" w:rsidP="00465D72">
                              <w:pPr>
                                <w:rPr>
                                  <w:rFonts w:eastAsia="Times New Roman"/>
                                </w:rPr>
                              </w:pPr>
                              <w:r>
                                <w:rPr>
                                  <w:rFonts w:eastAsia="Times New Roman"/>
                                </w:rPr>
                                <w:t xml:space="preserve">Subtarea </w:t>
                              </w:r>
                            </w:p>
                          </w:tc>
                        </w:tr>
                        <w:tr w:rsidR="00465D72" w14:paraId="70850AE1" w14:textId="77777777" w:rsidTr="00465D72">
                          <w:tc>
                            <w:tcPr>
                              <w:tcW w:w="163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A868C9" w14:textId="77777777" w:rsidR="00465D72" w:rsidRDefault="00C33536" w:rsidP="00465D72">
                              <w:pPr>
                                <w:rPr>
                                  <w:rFonts w:eastAsia="Times New Roman"/>
                                </w:rPr>
                              </w:pPr>
                              <w:hyperlink r:id="rId156" w:history="1">
                                <w:r w:rsidR="00465D72">
                                  <w:rPr>
                                    <w:rStyle w:val="Hipervnculo"/>
                                    <w:rFonts w:eastAsia="Times New Roman"/>
                                  </w:rPr>
                                  <w:t>PROYEC-108</w:t>
                                </w:r>
                              </w:hyperlink>
                              <w:r w:rsidR="00465D72">
                                <w:rPr>
                                  <w:rFonts w:eastAsia="Times New Roman"/>
                                </w:rPr>
                                <w:t xml:space="preserve"> </w:t>
                              </w:r>
                            </w:p>
                          </w:tc>
                          <w:tc>
                            <w:tcPr>
                              <w:tcW w:w="6031"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C8B504" w14:textId="77777777" w:rsidR="00465D72" w:rsidRDefault="00C33536" w:rsidP="00465D72">
                              <w:pPr>
                                <w:rPr>
                                  <w:rFonts w:eastAsia="Times New Roman"/>
                                </w:rPr>
                              </w:pPr>
                              <w:hyperlink r:id="rId157" w:history="1">
                                <w:r w:rsidR="00465D72">
                                  <w:rPr>
                                    <w:rStyle w:val="Hipervnculo"/>
                                    <w:rFonts w:eastAsia="Times New Roman"/>
                                  </w:rPr>
                                  <w:t xml:space="preserve">Prueba Unitaria </w:t>
                                </w:r>
                                <w:proofErr w:type="spellStart"/>
                                <w:r w:rsidR="00465D72">
                                  <w:rPr>
                                    <w:rStyle w:val="Hipervnculo"/>
                                    <w:rFonts w:eastAsia="Times New Roman"/>
                                  </w:rPr>
                                  <w:t>testListarJuegosAnnos</w:t>
                                </w:r>
                                <w:proofErr w:type="spellEnd"/>
                                <w:r w:rsidR="00465D72">
                                  <w:rPr>
                                    <w:rStyle w:val="Hipervnculo"/>
                                    <w:rFonts w:eastAsia="Times New Roman"/>
                                  </w:rPr>
                                  <w:t>...</w:t>
                                </w:r>
                              </w:hyperlink>
                              <w:r w:rsidR="00465D72">
                                <w:rPr>
                                  <w:rFonts w:eastAsia="Times New Roman"/>
                                </w:rPr>
                                <w:t xml:space="preserve"> </w:t>
                              </w:r>
                            </w:p>
                          </w:tc>
                          <w:tc>
                            <w:tcPr>
                              <w:tcW w:w="2409"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D55E08" w14:textId="77777777" w:rsidR="00465D72" w:rsidRDefault="00465D72" w:rsidP="00465D72">
                              <w:pPr>
                                <w:rPr>
                                  <w:rFonts w:eastAsia="Times New Roman"/>
                                </w:rPr>
                              </w:pPr>
                              <w:r>
                                <w:rPr>
                                  <w:rFonts w:eastAsia="Times New Roman"/>
                                </w:rPr>
                                <w:t xml:space="preserve">Subtarea </w:t>
                              </w:r>
                            </w:p>
                          </w:tc>
                        </w:tr>
                      </w:tbl>
                      <w:p w14:paraId="3AFF5FDC" w14:textId="77777777" w:rsidR="00465D72" w:rsidRDefault="00465D72" w:rsidP="00465D72">
                        <w:pPr>
                          <w:rPr>
                            <w:rFonts w:eastAsia="Times New Roman"/>
                          </w:rPr>
                        </w:pPr>
                      </w:p>
                    </w:tc>
                  </w:tr>
                </w:tbl>
                <w:p w14:paraId="536CB88C" w14:textId="77777777" w:rsidR="00A91340" w:rsidRDefault="00A91340" w:rsidP="00A91340">
                  <w:pPr>
                    <w:pStyle w:val="Contenido"/>
                    <w:jc w:val="both"/>
                    <w:rPr>
                      <w:noProof/>
                      <w:color w:val="auto"/>
                    </w:rPr>
                  </w:pPr>
                </w:p>
                <w:p w14:paraId="3B7FB54D" w14:textId="6FD06815" w:rsidR="0028189E" w:rsidRDefault="0028189E" w:rsidP="0028189E">
                  <w:pPr>
                    <w:pStyle w:val="Contenido"/>
                    <w:numPr>
                      <w:ilvl w:val="0"/>
                      <w:numId w:val="1"/>
                    </w:numPr>
                    <w:jc w:val="both"/>
                    <w:rPr>
                      <w:noProof/>
                      <w:color w:val="auto"/>
                    </w:rPr>
                  </w:pPr>
                  <w:r>
                    <w:rPr>
                      <w:noProof/>
                      <w:color w:val="auto"/>
                    </w:rPr>
                    <w:t>Patricia creó los metodos ListarJuegos() y listarJuegosAnnosPares() en las capas de DAO y servicios.</w:t>
                  </w:r>
                </w:p>
                <w:p w14:paraId="2935EF1B" w14:textId="7CB59879" w:rsidR="0028189E" w:rsidRPr="0028189E" w:rsidRDefault="0028189E" w:rsidP="0028189E">
                  <w:pPr>
                    <w:pStyle w:val="Contenido"/>
                    <w:numPr>
                      <w:ilvl w:val="0"/>
                      <w:numId w:val="1"/>
                    </w:numPr>
                    <w:jc w:val="both"/>
                    <w:rPr>
                      <w:noProof/>
                      <w:color w:val="auto"/>
                    </w:rPr>
                  </w:pPr>
                  <w:r>
                    <w:rPr>
                      <w:noProof/>
                      <w:color w:val="auto"/>
                    </w:rPr>
                    <w:t>Uosa crea el método ListarEditores() y realiza la implementación en la capa Servicios.</w:t>
                  </w:r>
                </w:p>
                <w:p w14:paraId="5548BD10" w14:textId="23A54B06" w:rsidR="00C10D20" w:rsidRPr="00F03917" w:rsidRDefault="00A91340" w:rsidP="00C10D20">
                  <w:pPr>
                    <w:pStyle w:val="Contenido"/>
                    <w:numPr>
                      <w:ilvl w:val="0"/>
                      <w:numId w:val="1"/>
                    </w:numPr>
                    <w:jc w:val="both"/>
                    <w:rPr>
                      <w:noProof/>
                      <w:color w:val="auto"/>
                      <w:u w:val="single"/>
                    </w:rPr>
                  </w:pPr>
                  <w:r w:rsidRPr="0028189E">
                    <w:rPr>
                      <w:noProof/>
                      <w:color w:val="auto"/>
                    </w:rPr>
                    <w:t xml:space="preserve">Sara </w:t>
                  </w:r>
                  <w:r w:rsidR="0028189E">
                    <w:rPr>
                      <w:noProof/>
                      <w:color w:val="auto"/>
                    </w:rPr>
                    <w:t xml:space="preserve">crea la prueba unitaria testAnnosPares y completa la documentación colaborativa. </w:t>
                  </w:r>
                </w:p>
                <w:p w14:paraId="173BF3A2" w14:textId="71FE4825" w:rsidR="00F03917" w:rsidRDefault="00F03917" w:rsidP="00F03917">
                  <w:pPr>
                    <w:pStyle w:val="Contenido"/>
                    <w:ind w:left="720"/>
                    <w:jc w:val="both"/>
                    <w:rPr>
                      <w:noProof/>
                      <w:color w:val="auto"/>
                    </w:rPr>
                  </w:pPr>
                </w:p>
                <w:p w14:paraId="4322996B" w14:textId="5A0EDB73" w:rsidR="00F03917" w:rsidRDefault="00F03917" w:rsidP="00F03917">
                  <w:pPr>
                    <w:pStyle w:val="Contenido"/>
                    <w:jc w:val="both"/>
                    <w:rPr>
                      <w:noProof/>
                      <w:color w:val="auto"/>
                    </w:rPr>
                  </w:pPr>
                  <w:r>
                    <w:rPr>
                      <w:noProof/>
                      <w:color w:val="auto"/>
                    </w:rPr>
                    <w:t>Finalizadas todas las tareas, se celebró la última reunión para revisar el Sprint y hacer una restroespectiva del mismo. Con todas las tareas finalizadas y el Product Owner conforme con el resultado, se dio por concluido el proyecto.</w:t>
                  </w:r>
                </w:p>
                <w:p w14:paraId="0705B388" w14:textId="00C51957" w:rsidR="00F03917" w:rsidRDefault="00F03917" w:rsidP="00F03917">
                  <w:pPr>
                    <w:pStyle w:val="Contenido"/>
                    <w:jc w:val="both"/>
                    <w:rPr>
                      <w:noProof/>
                      <w:color w:val="auto"/>
                      <w:u w:val="single"/>
                    </w:rPr>
                  </w:pPr>
                </w:p>
                <w:p w14:paraId="2469C32C" w14:textId="77777777" w:rsidR="00F03917" w:rsidRPr="00F03917" w:rsidRDefault="00F03917" w:rsidP="00F03917">
                  <w:pPr>
                    <w:pStyle w:val="Contenido"/>
                    <w:jc w:val="both"/>
                    <w:rPr>
                      <w:noProof/>
                      <w:color w:val="auto"/>
                      <w:u w:val="single"/>
                    </w:rPr>
                  </w:pPr>
                </w:p>
                <w:p w14:paraId="6289FE9B" w14:textId="77777777" w:rsidR="00C10D20" w:rsidRDefault="00C10D20" w:rsidP="00C10D20">
                  <w:pPr>
                    <w:pStyle w:val="Contenido"/>
                    <w:jc w:val="both"/>
                    <w:rPr>
                      <w:noProof/>
                      <w:color w:val="auto"/>
                    </w:rPr>
                  </w:pPr>
                </w:p>
                <w:p w14:paraId="62F95A72" w14:textId="77777777" w:rsidR="00C10D20" w:rsidRPr="00B81AF1" w:rsidRDefault="00C10D20" w:rsidP="00C10D20">
                  <w:pPr>
                    <w:pStyle w:val="Contenido"/>
                    <w:jc w:val="both"/>
                    <w:rPr>
                      <w:noProof/>
                      <w:color w:val="auto"/>
                    </w:rPr>
                  </w:pPr>
                </w:p>
              </w:tc>
            </w:tr>
            <w:tr w:rsidR="00C10D20" w14:paraId="63961D83" w14:textId="77777777" w:rsidTr="00C15C2B">
              <w:trPr>
                <w:trHeight w:val="5931"/>
              </w:trPr>
              <w:tc>
                <w:tcPr>
                  <w:tcW w:w="10170" w:type="dxa"/>
                </w:tcPr>
                <w:p w14:paraId="2B9058BE" w14:textId="74C43DC1" w:rsidR="00F03917" w:rsidRDefault="00F03917" w:rsidP="00F03917">
                  <w:pPr>
                    <w:pStyle w:val="Ttulo1"/>
                    <w:rPr>
                      <w:noProof/>
                    </w:rPr>
                  </w:pPr>
                  <w:r>
                    <w:rPr>
                      <w:noProof/>
                      <w:lang w:bidi="es-ES"/>
                    </w:rPr>
                    <w:lastRenderedPageBreak/>
                    <w:t>Conclusiones:</w:t>
                  </w:r>
                </w:p>
                <w:p w14:paraId="5C9E0A45" w14:textId="155FCD60" w:rsidR="00C10D20" w:rsidRPr="00F03917" w:rsidRDefault="00C10D20" w:rsidP="00C10D20">
                  <w:pPr>
                    <w:pStyle w:val="Textodestacado"/>
                    <w:rPr>
                      <w:iCs/>
                      <w:noProof/>
                      <w:sz w:val="36"/>
                    </w:rPr>
                  </w:pPr>
                </w:p>
                <w:p w14:paraId="0F40F64D" w14:textId="56263989" w:rsidR="00CD2C4F" w:rsidRDefault="00F03917" w:rsidP="00F03917">
                  <w:pPr>
                    <w:pStyle w:val="Contenido"/>
                    <w:jc w:val="both"/>
                    <w:rPr>
                      <w:noProof/>
                      <w:color w:val="auto"/>
                    </w:rPr>
                  </w:pPr>
                  <w:r>
                    <w:rPr>
                      <w:noProof/>
                      <w:color w:val="auto"/>
                    </w:rPr>
                    <w:t xml:space="preserve">Se realizó un buen trabajo en equipo, hubo una buena coordinación y comunicación entre todas las integrantes. </w:t>
                  </w:r>
                  <w:r w:rsidR="00CD2C4F">
                    <w:rPr>
                      <w:noProof/>
                      <w:color w:val="auto"/>
                    </w:rPr>
                    <w:t xml:space="preserve">Se mantuvieron formaciones grupales en la que las personas con más conocimiento lo compartieron con el resto del equipo y se fomentó la unidad y la colaboración. </w:t>
                  </w:r>
                </w:p>
                <w:p w14:paraId="6FF133EA" w14:textId="08AAC97E" w:rsidR="00F03917" w:rsidRDefault="00CD2C4F" w:rsidP="00F03917">
                  <w:pPr>
                    <w:pStyle w:val="Contenido"/>
                    <w:jc w:val="both"/>
                    <w:rPr>
                      <w:noProof/>
                      <w:color w:val="auto"/>
                    </w:rPr>
                  </w:pPr>
                  <w:r>
                    <w:rPr>
                      <w:noProof/>
                      <w:color w:val="auto"/>
                    </w:rPr>
                    <w:t xml:space="preserve">Cómo mejora para el próximo proyecto, el equipo de desarrollo se compromete a estudiar con más atención los documentos iniciales para no subestimar tareas y no incurrir en errores de planteamiento, así como optimizar metodologías para mejorar los tiempos de trabajo. </w:t>
                  </w:r>
                </w:p>
                <w:p w14:paraId="35FCEF28" w14:textId="77777777" w:rsidR="00C10D20" w:rsidRPr="00DF027C" w:rsidRDefault="00C10D20" w:rsidP="00C10D20">
                  <w:pPr>
                    <w:pStyle w:val="Contenido"/>
                    <w:rPr>
                      <w:noProof/>
                    </w:rPr>
                  </w:pPr>
                </w:p>
                <w:p w14:paraId="436F8F33" w14:textId="77777777" w:rsidR="00C10D20" w:rsidRDefault="00C10D20" w:rsidP="00C10D20">
                  <w:pPr>
                    <w:pStyle w:val="Contenido"/>
                    <w:rPr>
                      <w:noProof/>
                    </w:rPr>
                  </w:pPr>
                </w:p>
                <w:p w14:paraId="29D55DD0" w14:textId="77777777" w:rsidR="00C10D20" w:rsidRDefault="00C10D20" w:rsidP="00C10D20">
                  <w:pPr>
                    <w:pStyle w:val="Contenido"/>
                    <w:rPr>
                      <w:noProof/>
                    </w:rPr>
                  </w:pPr>
                </w:p>
                <w:p w14:paraId="797CB692" w14:textId="77777777" w:rsidR="00C10D20" w:rsidRDefault="00C10D20" w:rsidP="00C10D20">
                  <w:pPr>
                    <w:pStyle w:val="Contenido"/>
                    <w:rPr>
                      <w:i/>
                      <w:noProof/>
                      <w:sz w:val="36"/>
                    </w:rPr>
                  </w:pPr>
                </w:p>
                <w:p w14:paraId="40750037" w14:textId="77777777" w:rsidR="00C10D20" w:rsidRDefault="00C10D20" w:rsidP="00C10D20">
                  <w:pPr>
                    <w:pStyle w:val="Contenido"/>
                    <w:rPr>
                      <w:i/>
                      <w:noProof/>
                      <w:sz w:val="36"/>
                    </w:rPr>
                  </w:pPr>
                </w:p>
              </w:tc>
            </w:tr>
          </w:tbl>
          <w:p w14:paraId="184FBFF7" w14:textId="1973E952" w:rsidR="00C10D20" w:rsidRPr="00DF027C" w:rsidRDefault="00C10D20" w:rsidP="00C10D20">
            <w:pPr>
              <w:pStyle w:val="Textodestacado"/>
              <w:rPr>
                <w:noProof/>
              </w:rPr>
            </w:pPr>
          </w:p>
        </w:tc>
      </w:tr>
      <w:tr w:rsidR="00C10D20" w14:paraId="18718CE9" w14:textId="77777777" w:rsidTr="00C10D20">
        <w:trPr>
          <w:trHeight w:val="5931"/>
        </w:trPr>
        <w:tc>
          <w:tcPr>
            <w:tcW w:w="10210" w:type="dxa"/>
          </w:tcPr>
          <w:p w14:paraId="0756651C" w14:textId="77777777" w:rsidR="00C10D20" w:rsidRDefault="00C10D20" w:rsidP="00C10D20">
            <w:pPr>
              <w:pStyle w:val="Contenido"/>
              <w:rPr>
                <w:i/>
                <w:noProof/>
                <w:sz w:val="36"/>
              </w:rPr>
            </w:pPr>
          </w:p>
        </w:tc>
      </w:tr>
    </w:tbl>
    <w:p w14:paraId="573780CA" w14:textId="77777777" w:rsidR="00AB02A7" w:rsidRDefault="00AB02A7" w:rsidP="00DF027C">
      <w:pPr>
        <w:rPr>
          <w:noProof/>
        </w:rPr>
      </w:pPr>
    </w:p>
    <w:p w14:paraId="07549D6D" w14:textId="658FC2F8" w:rsidR="0087605E" w:rsidRDefault="0087605E" w:rsidP="00AB02A7">
      <w:pPr>
        <w:spacing w:after="200"/>
        <w:rPr>
          <w:noProof/>
        </w:rPr>
      </w:pPr>
    </w:p>
    <w:p w14:paraId="57378A98" w14:textId="12035B8A" w:rsidR="00082482" w:rsidRDefault="00082482" w:rsidP="00AB02A7">
      <w:pPr>
        <w:spacing w:after="200"/>
        <w:rPr>
          <w:noProof/>
        </w:rPr>
      </w:pPr>
    </w:p>
    <w:p w14:paraId="25DB752E" w14:textId="6F2B3A74" w:rsidR="00082482" w:rsidRDefault="00082482" w:rsidP="00AB02A7">
      <w:pPr>
        <w:spacing w:after="200"/>
        <w:rPr>
          <w:noProof/>
        </w:rPr>
      </w:pPr>
    </w:p>
    <w:p w14:paraId="686E5EB0" w14:textId="6D336B2A" w:rsidR="00082482" w:rsidRDefault="00082482" w:rsidP="00AB02A7">
      <w:pPr>
        <w:spacing w:after="200"/>
        <w:rPr>
          <w:noProof/>
        </w:rPr>
      </w:pPr>
    </w:p>
    <w:p w14:paraId="68A3134E" w14:textId="53288AA6" w:rsidR="00082482" w:rsidRDefault="00082482" w:rsidP="00AB02A7">
      <w:pPr>
        <w:spacing w:after="200"/>
        <w:rPr>
          <w:noProof/>
        </w:rPr>
      </w:pPr>
    </w:p>
    <w:p w14:paraId="555BF10C" w14:textId="433B4508" w:rsidR="00082482" w:rsidRDefault="00082482" w:rsidP="00AB02A7">
      <w:pPr>
        <w:spacing w:after="200"/>
        <w:rPr>
          <w:noProof/>
        </w:rPr>
      </w:pPr>
    </w:p>
    <w:p w14:paraId="53D41E6B" w14:textId="0B9FD8E6" w:rsidR="00082482" w:rsidRDefault="00082482" w:rsidP="00AB02A7">
      <w:pPr>
        <w:spacing w:after="200"/>
        <w:rPr>
          <w:noProof/>
        </w:rPr>
      </w:pPr>
    </w:p>
    <w:p w14:paraId="0E50A3DC" w14:textId="46AADA28" w:rsidR="00082482" w:rsidRDefault="00082482" w:rsidP="00AB02A7">
      <w:pPr>
        <w:spacing w:after="200"/>
        <w:rPr>
          <w:noProof/>
        </w:rPr>
      </w:pPr>
    </w:p>
    <w:p w14:paraId="238002F4" w14:textId="00FE1CFE" w:rsidR="00082482" w:rsidRDefault="00082482" w:rsidP="00AB02A7">
      <w:pPr>
        <w:spacing w:after="200"/>
        <w:rPr>
          <w:noProof/>
        </w:rPr>
      </w:pPr>
    </w:p>
    <w:p w14:paraId="2FAAE14A" w14:textId="4991A362" w:rsidR="00082482" w:rsidRDefault="00082482" w:rsidP="00AB02A7">
      <w:pPr>
        <w:spacing w:after="200"/>
        <w:rPr>
          <w:noProof/>
        </w:rPr>
      </w:pPr>
    </w:p>
    <w:p w14:paraId="7335C139" w14:textId="7042AF53" w:rsidR="00082482" w:rsidRDefault="00082482" w:rsidP="00AB02A7">
      <w:pPr>
        <w:spacing w:after="200"/>
        <w:rPr>
          <w:noProof/>
        </w:rPr>
      </w:pPr>
    </w:p>
    <w:p w14:paraId="494CFAAA" w14:textId="77777777" w:rsidR="00082482" w:rsidRPr="00D70D02" w:rsidRDefault="00082482" w:rsidP="00AB02A7">
      <w:pPr>
        <w:spacing w:after="200"/>
        <w:rPr>
          <w:noProof/>
        </w:rPr>
      </w:pPr>
    </w:p>
    <w:sectPr w:rsidR="00082482" w:rsidRPr="00D70D02" w:rsidSect="00AB02A7">
      <w:headerReference w:type="default" r:id="rId158"/>
      <w:footerReference w:type="default" r:id="rId15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3AB4F" w14:textId="77777777" w:rsidR="00C33536" w:rsidRDefault="00C33536">
      <w:r>
        <w:separator/>
      </w:r>
    </w:p>
    <w:p w14:paraId="6B8FBE27" w14:textId="77777777" w:rsidR="00C33536" w:rsidRDefault="00C33536"/>
  </w:endnote>
  <w:endnote w:type="continuationSeparator" w:id="0">
    <w:p w14:paraId="101D6BBF" w14:textId="77777777" w:rsidR="00C33536" w:rsidRDefault="00C33536">
      <w:r>
        <w:continuationSeparator/>
      </w:r>
    </w:p>
    <w:p w14:paraId="53BB29FE" w14:textId="77777777" w:rsidR="00C33536" w:rsidRDefault="00C335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281C6195"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63D85FCD"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7BF7E" w14:textId="77777777" w:rsidR="00C33536" w:rsidRDefault="00C33536">
      <w:r>
        <w:separator/>
      </w:r>
    </w:p>
    <w:p w14:paraId="39B9F434" w14:textId="77777777" w:rsidR="00C33536" w:rsidRDefault="00C33536"/>
  </w:footnote>
  <w:footnote w:type="continuationSeparator" w:id="0">
    <w:p w14:paraId="2A056108" w14:textId="77777777" w:rsidR="00C33536" w:rsidRDefault="00C33536">
      <w:r>
        <w:continuationSeparator/>
      </w:r>
    </w:p>
    <w:p w14:paraId="2B6829E7" w14:textId="77777777" w:rsidR="00C33536" w:rsidRDefault="00C335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D97987D" w14:textId="77777777" w:rsidTr="00360494">
      <w:trPr>
        <w:trHeight w:val="978"/>
      </w:trPr>
      <w:tc>
        <w:tcPr>
          <w:tcW w:w="10035" w:type="dxa"/>
          <w:tcBorders>
            <w:top w:val="nil"/>
            <w:left w:val="nil"/>
            <w:bottom w:val="single" w:sz="36" w:space="0" w:color="34ABA2" w:themeColor="accent3"/>
            <w:right w:val="nil"/>
          </w:tcBorders>
        </w:tcPr>
        <w:p w14:paraId="27FD5AF8" w14:textId="77777777" w:rsidR="00D077E9" w:rsidRDefault="00D077E9">
          <w:pPr>
            <w:pStyle w:val="Encabezado"/>
            <w:rPr>
              <w:noProof/>
            </w:rPr>
          </w:pPr>
        </w:p>
      </w:tc>
    </w:tr>
  </w:tbl>
  <w:p w14:paraId="7BC1B651"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D40F6"/>
    <w:multiLevelType w:val="hybridMultilevel"/>
    <w:tmpl w:val="6332D9C0"/>
    <w:lvl w:ilvl="0" w:tplc="E52A2456">
      <w:start w:val="1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EC7"/>
    <w:rsid w:val="00005ABE"/>
    <w:rsid w:val="00012BFA"/>
    <w:rsid w:val="0002482E"/>
    <w:rsid w:val="00050324"/>
    <w:rsid w:val="00066360"/>
    <w:rsid w:val="000747A0"/>
    <w:rsid w:val="00082482"/>
    <w:rsid w:val="000A0150"/>
    <w:rsid w:val="000E0385"/>
    <w:rsid w:val="000E63C9"/>
    <w:rsid w:val="00130E9D"/>
    <w:rsid w:val="00150A6D"/>
    <w:rsid w:val="00185B35"/>
    <w:rsid w:val="001B0EC7"/>
    <w:rsid w:val="001E4040"/>
    <w:rsid w:val="001F2BC8"/>
    <w:rsid w:val="001F5F6B"/>
    <w:rsid w:val="002067C0"/>
    <w:rsid w:val="00243EBC"/>
    <w:rsid w:val="00246A35"/>
    <w:rsid w:val="0028189E"/>
    <w:rsid w:val="00284348"/>
    <w:rsid w:val="00287F78"/>
    <w:rsid w:val="002C7FDB"/>
    <w:rsid w:val="002F51F5"/>
    <w:rsid w:val="002F605A"/>
    <w:rsid w:val="00312137"/>
    <w:rsid w:val="00323246"/>
    <w:rsid w:val="00330359"/>
    <w:rsid w:val="0033762F"/>
    <w:rsid w:val="00360494"/>
    <w:rsid w:val="00360D3E"/>
    <w:rsid w:val="00366C7E"/>
    <w:rsid w:val="00384EA3"/>
    <w:rsid w:val="003A39A1"/>
    <w:rsid w:val="003C2191"/>
    <w:rsid w:val="003D3863"/>
    <w:rsid w:val="004110DE"/>
    <w:rsid w:val="00412A66"/>
    <w:rsid w:val="0044085A"/>
    <w:rsid w:val="00462A03"/>
    <w:rsid w:val="00465D72"/>
    <w:rsid w:val="00486654"/>
    <w:rsid w:val="004B21A5"/>
    <w:rsid w:val="004E5FEE"/>
    <w:rsid w:val="0050224D"/>
    <w:rsid w:val="005037F0"/>
    <w:rsid w:val="00516A86"/>
    <w:rsid w:val="005275F6"/>
    <w:rsid w:val="005622CD"/>
    <w:rsid w:val="00572102"/>
    <w:rsid w:val="005A30E0"/>
    <w:rsid w:val="005B5950"/>
    <w:rsid w:val="005F1BB0"/>
    <w:rsid w:val="005F460D"/>
    <w:rsid w:val="00656C4D"/>
    <w:rsid w:val="00695AA9"/>
    <w:rsid w:val="006D7720"/>
    <w:rsid w:val="006E5716"/>
    <w:rsid w:val="007302B3"/>
    <w:rsid w:val="00730733"/>
    <w:rsid w:val="007309A6"/>
    <w:rsid w:val="00730E3A"/>
    <w:rsid w:val="00736AAF"/>
    <w:rsid w:val="007650E4"/>
    <w:rsid w:val="00765B2A"/>
    <w:rsid w:val="00783A34"/>
    <w:rsid w:val="007C6B52"/>
    <w:rsid w:val="007D16C5"/>
    <w:rsid w:val="00862FE4"/>
    <w:rsid w:val="0086389A"/>
    <w:rsid w:val="0087605E"/>
    <w:rsid w:val="00883D45"/>
    <w:rsid w:val="008941AE"/>
    <w:rsid w:val="008B1FEE"/>
    <w:rsid w:val="008C1EA6"/>
    <w:rsid w:val="00903C32"/>
    <w:rsid w:val="00916B16"/>
    <w:rsid w:val="009173B9"/>
    <w:rsid w:val="00924E88"/>
    <w:rsid w:val="0093335D"/>
    <w:rsid w:val="0093613E"/>
    <w:rsid w:val="00943026"/>
    <w:rsid w:val="009632E5"/>
    <w:rsid w:val="00966B81"/>
    <w:rsid w:val="00977F79"/>
    <w:rsid w:val="009C7720"/>
    <w:rsid w:val="00A23AFA"/>
    <w:rsid w:val="00A31B3E"/>
    <w:rsid w:val="00A375BB"/>
    <w:rsid w:val="00A532F3"/>
    <w:rsid w:val="00A674EB"/>
    <w:rsid w:val="00A8489E"/>
    <w:rsid w:val="00A876D1"/>
    <w:rsid w:val="00A91340"/>
    <w:rsid w:val="00A9308D"/>
    <w:rsid w:val="00AB02A7"/>
    <w:rsid w:val="00AC29F3"/>
    <w:rsid w:val="00B231E5"/>
    <w:rsid w:val="00B51E0A"/>
    <w:rsid w:val="00B81AF1"/>
    <w:rsid w:val="00BF354A"/>
    <w:rsid w:val="00C02B87"/>
    <w:rsid w:val="00C10D20"/>
    <w:rsid w:val="00C33536"/>
    <w:rsid w:val="00C35747"/>
    <w:rsid w:val="00C4086D"/>
    <w:rsid w:val="00C60A18"/>
    <w:rsid w:val="00CA1896"/>
    <w:rsid w:val="00CA762B"/>
    <w:rsid w:val="00CB5B28"/>
    <w:rsid w:val="00CD2C4F"/>
    <w:rsid w:val="00CF5371"/>
    <w:rsid w:val="00D0323A"/>
    <w:rsid w:val="00D0559F"/>
    <w:rsid w:val="00D064B5"/>
    <w:rsid w:val="00D077E9"/>
    <w:rsid w:val="00D42CB7"/>
    <w:rsid w:val="00D5413D"/>
    <w:rsid w:val="00D570A9"/>
    <w:rsid w:val="00D70D02"/>
    <w:rsid w:val="00D770C7"/>
    <w:rsid w:val="00D86945"/>
    <w:rsid w:val="00D90290"/>
    <w:rsid w:val="00D92C5B"/>
    <w:rsid w:val="00D95BD0"/>
    <w:rsid w:val="00DA0462"/>
    <w:rsid w:val="00DC706A"/>
    <w:rsid w:val="00DD152F"/>
    <w:rsid w:val="00DE213F"/>
    <w:rsid w:val="00DF027C"/>
    <w:rsid w:val="00E00A32"/>
    <w:rsid w:val="00E22ACD"/>
    <w:rsid w:val="00E620B0"/>
    <w:rsid w:val="00E81B40"/>
    <w:rsid w:val="00EF555B"/>
    <w:rsid w:val="00F027BB"/>
    <w:rsid w:val="00F03917"/>
    <w:rsid w:val="00F11DCF"/>
    <w:rsid w:val="00F162EA"/>
    <w:rsid w:val="00F33B71"/>
    <w:rsid w:val="00F52D27"/>
    <w:rsid w:val="00F62B7B"/>
    <w:rsid w:val="00F83527"/>
    <w:rsid w:val="00FD583F"/>
    <w:rsid w:val="00FD7488"/>
    <w:rsid w:val="00FF16B4"/>
    <w:rsid w:val="00FF677A"/>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43388"/>
  <w15:docId w15:val="{BAFD8492-5A99-4284-BE3F-15F24E3A4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semiHidden/>
    <w:unhideWhenUsed/>
    <w:qFormat/>
    <w:rsid w:val="002C7FDB"/>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5"/>
    <w:semiHidden/>
    <w:rsid w:val="002C7FDB"/>
    <w:rPr>
      <w:rFonts w:asciiTheme="majorHAnsi" w:eastAsiaTheme="majorEastAsia" w:hAnsiTheme="majorHAnsi" w:cstheme="majorBidi"/>
      <w:b/>
      <w:color w:val="012639" w:themeColor="accent1" w:themeShade="7F"/>
    </w:rPr>
  </w:style>
  <w:style w:type="character" w:styleId="Hipervnculo">
    <w:name w:val="Hyperlink"/>
    <w:basedOn w:val="Fuentedeprrafopredeter"/>
    <w:uiPriority w:val="99"/>
    <w:semiHidden/>
    <w:unhideWhenUsed/>
    <w:rsid w:val="002C7FDB"/>
    <w:rPr>
      <w:color w:val="0000FF"/>
      <w:u w:val="single"/>
    </w:rPr>
  </w:style>
  <w:style w:type="character" w:styleId="Hipervnculovisitado">
    <w:name w:val="FollowedHyperlink"/>
    <w:basedOn w:val="Fuentedeprrafopredeter"/>
    <w:uiPriority w:val="99"/>
    <w:semiHidden/>
    <w:unhideWhenUsed/>
    <w:rsid w:val="00CA762B"/>
    <w:rPr>
      <w:color w:val="3592CF" w:themeColor="followedHyperlink"/>
      <w:u w:val="single"/>
    </w:rPr>
  </w:style>
  <w:style w:type="character" w:customStyle="1" w:styleId="c-timestamplabel">
    <w:name w:val="c-timestamp__label"/>
    <w:basedOn w:val="Fuentedeprrafopredeter"/>
    <w:rsid w:val="00066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850701">
      <w:bodyDiv w:val="1"/>
      <w:marLeft w:val="0"/>
      <w:marRight w:val="0"/>
      <w:marTop w:val="0"/>
      <w:marBottom w:val="0"/>
      <w:divBdr>
        <w:top w:val="none" w:sz="0" w:space="0" w:color="auto"/>
        <w:left w:val="none" w:sz="0" w:space="0" w:color="auto"/>
        <w:bottom w:val="none" w:sz="0" w:space="0" w:color="auto"/>
        <w:right w:val="none" w:sz="0" w:space="0" w:color="auto"/>
      </w:divBdr>
    </w:div>
    <w:div w:id="1288320236">
      <w:bodyDiv w:val="1"/>
      <w:marLeft w:val="0"/>
      <w:marRight w:val="0"/>
      <w:marTop w:val="0"/>
      <w:marBottom w:val="0"/>
      <w:divBdr>
        <w:top w:val="none" w:sz="0" w:space="0" w:color="auto"/>
        <w:left w:val="none" w:sz="0" w:space="0" w:color="auto"/>
        <w:bottom w:val="none" w:sz="0" w:space="0" w:color="auto"/>
        <w:right w:val="none" w:sz="0" w:space="0" w:color="auto"/>
      </w:divBdr>
    </w:div>
    <w:div w:id="1685208169">
      <w:bodyDiv w:val="1"/>
      <w:marLeft w:val="0"/>
      <w:marRight w:val="0"/>
      <w:marTop w:val="0"/>
      <w:marBottom w:val="0"/>
      <w:divBdr>
        <w:top w:val="none" w:sz="0" w:space="0" w:color="auto"/>
        <w:left w:val="none" w:sz="0" w:space="0" w:color="auto"/>
        <w:bottom w:val="none" w:sz="0" w:space="0" w:color="auto"/>
        <w:right w:val="none" w:sz="0" w:space="0" w:color="auto"/>
      </w:divBdr>
      <w:divsChild>
        <w:div w:id="100729298">
          <w:marLeft w:val="0"/>
          <w:marRight w:val="0"/>
          <w:marTop w:val="0"/>
          <w:marBottom w:val="0"/>
          <w:divBdr>
            <w:top w:val="none" w:sz="0" w:space="0" w:color="auto"/>
            <w:left w:val="none" w:sz="0" w:space="0" w:color="auto"/>
            <w:bottom w:val="none" w:sz="0" w:space="0" w:color="auto"/>
            <w:right w:val="none" w:sz="0" w:space="0" w:color="auto"/>
          </w:divBdr>
          <w:divsChild>
            <w:div w:id="631135752">
              <w:marLeft w:val="0"/>
              <w:marRight w:val="0"/>
              <w:marTop w:val="0"/>
              <w:marBottom w:val="0"/>
              <w:divBdr>
                <w:top w:val="none" w:sz="0" w:space="0" w:color="auto"/>
                <w:left w:val="none" w:sz="0" w:space="0" w:color="auto"/>
                <w:bottom w:val="none" w:sz="0" w:space="0" w:color="auto"/>
                <w:right w:val="none" w:sz="0" w:space="0" w:color="auto"/>
              </w:divBdr>
              <w:divsChild>
                <w:div w:id="175316034">
                  <w:marLeft w:val="0"/>
                  <w:marRight w:val="0"/>
                  <w:marTop w:val="0"/>
                  <w:marBottom w:val="0"/>
                  <w:divBdr>
                    <w:top w:val="none" w:sz="0" w:space="0" w:color="auto"/>
                    <w:left w:val="none" w:sz="0" w:space="0" w:color="auto"/>
                    <w:bottom w:val="none" w:sz="0" w:space="0" w:color="auto"/>
                    <w:right w:val="none" w:sz="0" w:space="0" w:color="auto"/>
                  </w:divBdr>
                  <w:divsChild>
                    <w:div w:id="646126200">
                      <w:marLeft w:val="0"/>
                      <w:marRight w:val="0"/>
                      <w:marTop w:val="0"/>
                      <w:marBottom w:val="0"/>
                      <w:divBdr>
                        <w:top w:val="none" w:sz="0" w:space="0" w:color="auto"/>
                        <w:left w:val="none" w:sz="0" w:space="0" w:color="auto"/>
                        <w:bottom w:val="none" w:sz="0" w:space="0" w:color="auto"/>
                        <w:right w:val="none" w:sz="0" w:space="0" w:color="auto"/>
                      </w:divBdr>
                      <w:divsChild>
                        <w:div w:id="1844272355">
                          <w:marLeft w:val="0"/>
                          <w:marRight w:val="0"/>
                          <w:marTop w:val="0"/>
                          <w:marBottom w:val="0"/>
                          <w:divBdr>
                            <w:top w:val="none" w:sz="0" w:space="0" w:color="auto"/>
                            <w:left w:val="none" w:sz="0" w:space="0" w:color="auto"/>
                            <w:bottom w:val="none" w:sz="0" w:space="0" w:color="auto"/>
                            <w:right w:val="none" w:sz="0" w:space="0" w:color="auto"/>
                          </w:divBdr>
                          <w:divsChild>
                            <w:div w:id="1396734580">
                              <w:marLeft w:val="-240"/>
                              <w:marRight w:val="-120"/>
                              <w:marTop w:val="0"/>
                              <w:marBottom w:val="0"/>
                              <w:divBdr>
                                <w:top w:val="none" w:sz="0" w:space="0" w:color="auto"/>
                                <w:left w:val="none" w:sz="0" w:space="0" w:color="auto"/>
                                <w:bottom w:val="none" w:sz="0" w:space="0" w:color="auto"/>
                                <w:right w:val="none" w:sz="0" w:space="0" w:color="auto"/>
                              </w:divBdr>
                              <w:divsChild>
                                <w:div w:id="1662392187">
                                  <w:marLeft w:val="0"/>
                                  <w:marRight w:val="0"/>
                                  <w:marTop w:val="0"/>
                                  <w:marBottom w:val="60"/>
                                  <w:divBdr>
                                    <w:top w:val="none" w:sz="0" w:space="0" w:color="auto"/>
                                    <w:left w:val="none" w:sz="0" w:space="0" w:color="auto"/>
                                    <w:bottom w:val="none" w:sz="0" w:space="0" w:color="auto"/>
                                    <w:right w:val="none" w:sz="0" w:space="0" w:color="auto"/>
                                  </w:divBdr>
                                  <w:divsChild>
                                    <w:div w:id="1634095302">
                                      <w:marLeft w:val="0"/>
                                      <w:marRight w:val="0"/>
                                      <w:marTop w:val="0"/>
                                      <w:marBottom w:val="0"/>
                                      <w:divBdr>
                                        <w:top w:val="none" w:sz="0" w:space="0" w:color="auto"/>
                                        <w:left w:val="none" w:sz="0" w:space="0" w:color="auto"/>
                                        <w:bottom w:val="none" w:sz="0" w:space="0" w:color="auto"/>
                                        <w:right w:val="none" w:sz="0" w:space="0" w:color="auto"/>
                                      </w:divBdr>
                                      <w:divsChild>
                                        <w:div w:id="969168137">
                                          <w:marLeft w:val="0"/>
                                          <w:marRight w:val="0"/>
                                          <w:marTop w:val="0"/>
                                          <w:marBottom w:val="0"/>
                                          <w:divBdr>
                                            <w:top w:val="none" w:sz="0" w:space="0" w:color="auto"/>
                                            <w:left w:val="none" w:sz="0" w:space="0" w:color="auto"/>
                                            <w:bottom w:val="none" w:sz="0" w:space="0" w:color="auto"/>
                                            <w:right w:val="none" w:sz="0" w:space="0" w:color="auto"/>
                                          </w:divBdr>
                                          <w:divsChild>
                                            <w:div w:id="1438598654">
                                              <w:marLeft w:val="0"/>
                                              <w:marRight w:val="0"/>
                                              <w:marTop w:val="0"/>
                                              <w:marBottom w:val="0"/>
                                              <w:divBdr>
                                                <w:top w:val="none" w:sz="0" w:space="0" w:color="auto"/>
                                                <w:left w:val="none" w:sz="0" w:space="0" w:color="auto"/>
                                                <w:bottom w:val="none" w:sz="0" w:space="0" w:color="auto"/>
                                                <w:right w:val="none" w:sz="0" w:space="0" w:color="auto"/>
                                              </w:divBdr>
                                              <w:divsChild>
                                                <w:div w:id="20275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3875258">
          <w:marLeft w:val="0"/>
          <w:marRight w:val="0"/>
          <w:marTop w:val="0"/>
          <w:marBottom w:val="0"/>
          <w:divBdr>
            <w:top w:val="none" w:sz="0" w:space="0" w:color="auto"/>
            <w:left w:val="none" w:sz="0" w:space="0" w:color="auto"/>
            <w:bottom w:val="none" w:sz="0" w:space="0" w:color="auto"/>
            <w:right w:val="none" w:sz="0" w:space="0" w:color="auto"/>
          </w:divBdr>
          <w:divsChild>
            <w:div w:id="1578589553">
              <w:marLeft w:val="0"/>
              <w:marRight w:val="0"/>
              <w:marTop w:val="0"/>
              <w:marBottom w:val="240"/>
              <w:divBdr>
                <w:top w:val="none" w:sz="0" w:space="0" w:color="auto"/>
                <w:left w:val="none" w:sz="0" w:space="0" w:color="auto"/>
                <w:bottom w:val="none" w:sz="0" w:space="0" w:color="auto"/>
                <w:right w:val="none" w:sz="0" w:space="0" w:color="auto"/>
              </w:divBdr>
              <w:divsChild>
                <w:div w:id="211577122">
                  <w:marLeft w:val="0"/>
                  <w:marRight w:val="0"/>
                  <w:marTop w:val="0"/>
                  <w:marBottom w:val="0"/>
                  <w:divBdr>
                    <w:top w:val="none" w:sz="0" w:space="0" w:color="auto"/>
                    <w:left w:val="none" w:sz="0" w:space="0" w:color="auto"/>
                    <w:bottom w:val="none" w:sz="0" w:space="0" w:color="auto"/>
                    <w:right w:val="none" w:sz="0" w:space="0" w:color="auto"/>
                  </w:divBdr>
                  <w:divsChild>
                    <w:div w:id="1898936135">
                      <w:marLeft w:val="0"/>
                      <w:marRight w:val="0"/>
                      <w:marTop w:val="0"/>
                      <w:marBottom w:val="0"/>
                      <w:divBdr>
                        <w:top w:val="none" w:sz="0" w:space="0" w:color="auto"/>
                        <w:left w:val="none" w:sz="0" w:space="0" w:color="auto"/>
                        <w:bottom w:val="none" w:sz="0" w:space="0" w:color="auto"/>
                        <w:right w:val="none" w:sz="0" w:space="0" w:color="auto"/>
                      </w:divBdr>
                      <w:divsChild>
                        <w:div w:id="1835290956">
                          <w:marLeft w:val="0"/>
                          <w:marRight w:val="0"/>
                          <w:marTop w:val="0"/>
                          <w:marBottom w:val="0"/>
                          <w:divBdr>
                            <w:top w:val="none" w:sz="0" w:space="0" w:color="auto"/>
                            <w:left w:val="none" w:sz="0" w:space="0" w:color="auto"/>
                            <w:bottom w:val="none" w:sz="0" w:space="0" w:color="auto"/>
                            <w:right w:val="none" w:sz="0" w:space="0" w:color="auto"/>
                          </w:divBdr>
                          <w:divsChild>
                            <w:div w:id="2035420267">
                              <w:marLeft w:val="0"/>
                              <w:marRight w:val="120"/>
                              <w:marTop w:val="0"/>
                              <w:marBottom w:val="0"/>
                              <w:divBdr>
                                <w:top w:val="none" w:sz="0" w:space="0" w:color="auto"/>
                                <w:left w:val="none" w:sz="0" w:space="0" w:color="auto"/>
                                <w:bottom w:val="none" w:sz="0" w:space="0" w:color="auto"/>
                                <w:right w:val="none" w:sz="0" w:space="0" w:color="auto"/>
                              </w:divBdr>
                              <w:divsChild>
                                <w:div w:id="1522010359">
                                  <w:marLeft w:val="-300"/>
                                  <w:marRight w:val="0"/>
                                  <w:marTop w:val="0"/>
                                  <w:marBottom w:val="0"/>
                                  <w:divBdr>
                                    <w:top w:val="none" w:sz="0" w:space="0" w:color="auto"/>
                                    <w:left w:val="none" w:sz="0" w:space="0" w:color="auto"/>
                                    <w:bottom w:val="none" w:sz="0" w:space="0" w:color="auto"/>
                                    <w:right w:val="none" w:sz="0" w:space="0" w:color="auto"/>
                                  </w:divBdr>
                                </w:div>
                              </w:divsChild>
                            </w:div>
                            <w:div w:id="1187599385">
                              <w:marLeft w:val="-240"/>
                              <w:marRight w:val="-120"/>
                              <w:marTop w:val="0"/>
                              <w:marBottom w:val="0"/>
                              <w:divBdr>
                                <w:top w:val="none" w:sz="0" w:space="0" w:color="auto"/>
                                <w:left w:val="none" w:sz="0" w:space="0" w:color="auto"/>
                                <w:bottom w:val="none" w:sz="0" w:space="0" w:color="auto"/>
                                <w:right w:val="none" w:sz="0" w:space="0" w:color="auto"/>
                              </w:divBdr>
                              <w:divsChild>
                                <w:div w:id="2023580991">
                                  <w:marLeft w:val="0"/>
                                  <w:marRight w:val="0"/>
                                  <w:marTop w:val="0"/>
                                  <w:marBottom w:val="60"/>
                                  <w:divBdr>
                                    <w:top w:val="none" w:sz="0" w:space="0" w:color="auto"/>
                                    <w:left w:val="none" w:sz="0" w:space="0" w:color="auto"/>
                                    <w:bottom w:val="none" w:sz="0" w:space="0" w:color="auto"/>
                                    <w:right w:val="none" w:sz="0" w:space="0" w:color="auto"/>
                                  </w:divBdr>
                                  <w:divsChild>
                                    <w:div w:id="133455001">
                                      <w:marLeft w:val="0"/>
                                      <w:marRight w:val="0"/>
                                      <w:marTop w:val="0"/>
                                      <w:marBottom w:val="0"/>
                                      <w:divBdr>
                                        <w:top w:val="none" w:sz="0" w:space="0" w:color="auto"/>
                                        <w:left w:val="none" w:sz="0" w:space="0" w:color="auto"/>
                                        <w:bottom w:val="none" w:sz="0" w:space="0" w:color="auto"/>
                                        <w:right w:val="none" w:sz="0" w:space="0" w:color="auto"/>
                                      </w:divBdr>
                                      <w:divsChild>
                                        <w:div w:id="503475872">
                                          <w:marLeft w:val="0"/>
                                          <w:marRight w:val="0"/>
                                          <w:marTop w:val="0"/>
                                          <w:marBottom w:val="0"/>
                                          <w:divBdr>
                                            <w:top w:val="none" w:sz="0" w:space="0" w:color="auto"/>
                                            <w:left w:val="none" w:sz="0" w:space="0" w:color="auto"/>
                                            <w:bottom w:val="none" w:sz="0" w:space="0" w:color="auto"/>
                                            <w:right w:val="none" w:sz="0" w:space="0" w:color="auto"/>
                                          </w:divBdr>
                                          <w:divsChild>
                                            <w:div w:id="2023969829">
                                              <w:marLeft w:val="0"/>
                                              <w:marRight w:val="0"/>
                                              <w:marTop w:val="0"/>
                                              <w:marBottom w:val="0"/>
                                              <w:divBdr>
                                                <w:top w:val="none" w:sz="0" w:space="0" w:color="auto"/>
                                                <w:left w:val="none" w:sz="0" w:space="0" w:color="auto"/>
                                                <w:bottom w:val="none" w:sz="0" w:space="0" w:color="auto"/>
                                                <w:right w:val="none" w:sz="0" w:space="0" w:color="auto"/>
                                              </w:divBdr>
                                              <w:divsChild>
                                                <w:div w:id="21410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728594">
      <w:bodyDiv w:val="1"/>
      <w:marLeft w:val="0"/>
      <w:marRight w:val="0"/>
      <w:marTop w:val="0"/>
      <w:marBottom w:val="0"/>
      <w:divBdr>
        <w:top w:val="none" w:sz="0" w:space="0" w:color="auto"/>
        <w:left w:val="none" w:sz="0" w:space="0" w:color="auto"/>
        <w:bottom w:val="none" w:sz="0" w:space="0" w:color="auto"/>
        <w:right w:val="none" w:sz="0" w:space="0" w:color="auto"/>
      </w:divBdr>
      <w:divsChild>
        <w:div w:id="1893423632">
          <w:marLeft w:val="0"/>
          <w:marRight w:val="0"/>
          <w:marTop w:val="0"/>
          <w:marBottom w:val="0"/>
          <w:divBdr>
            <w:top w:val="none" w:sz="0" w:space="0" w:color="auto"/>
            <w:left w:val="none" w:sz="0" w:space="0" w:color="auto"/>
            <w:bottom w:val="none" w:sz="0" w:space="0" w:color="auto"/>
            <w:right w:val="none" w:sz="0" w:space="0" w:color="auto"/>
          </w:divBdr>
          <w:divsChild>
            <w:div w:id="579027395">
              <w:marLeft w:val="0"/>
              <w:marRight w:val="0"/>
              <w:marTop w:val="0"/>
              <w:marBottom w:val="0"/>
              <w:divBdr>
                <w:top w:val="none" w:sz="0" w:space="0" w:color="auto"/>
                <w:left w:val="none" w:sz="0" w:space="0" w:color="auto"/>
                <w:bottom w:val="none" w:sz="0" w:space="0" w:color="auto"/>
                <w:right w:val="none" w:sz="0" w:space="0" w:color="auto"/>
              </w:divBdr>
              <w:divsChild>
                <w:div w:id="286401546">
                  <w:marLeft w:val="0"/>
                  <w:marRight w:val="0"/>
                  <w:marTop w:val="0"/>
                  <w:marBottom w:val="0"/>
                  <w:divBdr>
                    <w:top w:val="none" w:sz="0" w:space="0" w:color="auto"/>
                    <w:left w:val="none" w:sz="0" w:space="0" w:color="auto"/>
                    <w:bottom w:val="none" w:sz="0" w:space="0" w:color="auto"/>
                    <w:right w:val="none" w:sz="0" w:space="0" w:color="auto"/>
                  </w:divBdr>
                  <w:divsChild>
                    <w:div w:id="28534338">
                      <w:marLeft w:val="0"/>
                      <w:marRight w:val="0"/>
                      <w:marTop w:val="0"/>
                      <w:marBottom w:val="0"/>
                      <w:divBdr>
                        <w:top w:val="none" w:sz="0" w:space="0" w:color="auto"/>
                        <w:left w:val="none" w:sz="0" w:space="0" w:color="auto"/>
                        <w:bottom w:val="none" w:sz="0" w:space="0" w:color="auto"/>
                        <w:right w:val="none" w:sz="0" w:space="0" w:color="auto"/>
                      </w:divBdr>
                      <w:divsChild>
                        <w:div w:id="1945720201">
                          <w:marLeft w:val="0"/>
                          <w:marRight w:val="0"/>
                          <w:marTop w:val="0"/>
                          <w:marBottom w:val="240"/>
                          <w:divBdr>
                            <w:top w:val="none" w:sz="0" w:space="0" w:color="auto"/>
                            <w:left w:val="none" w:sz="0" w:space="0" w:color="auto"/>
                            <w:bottom w:val="none" w:sz="0" w:space="0" w:color="auto"/>
                            <w:right w:val="none" w:sz="0" w:space="0" w:color="auto"/>
                          </w:divBdr>
                          <w:divsChild>
                            <w:div w:id="2017687864">
                              <w:marLeft w:val="0"/>
                              <w:marRight w:val="0"/>
                              <w:marTop w:val="0"/>
                              <w:marBottom w:val="0"/>
                              <w:divBdr>
                                <w:top w:val="none" w:sz="0" w:space="0" w:color="auto"/>
                                <w:left w:val="none" w:sz="0" w:space="0" w:color="auto"/>
                                <w:bottom w:val="none" w:sz="0" w:space="0" w:color="auto"/>
                                <w:right w:val="none" w:sz="0" w:space="0" w:color="auto"/>
                              </w:divBdr>
                              <w:divsChild>
                                <w:div w:id="1564027680">
                                  <w:marLeft w:val="0"/>
                                  <w:marRight w:val="0"/>
                                  <w:marTop w:val="0"/>
                                  <w:marBottom w:val="0"/>
                                  <w:divBdr>
                                    <w:top w:val="none" w:sz="0" w:space="0" w:color="auto"/>
                                    <w:left w:val="none" w:sz="0" w:space="0" w:color="auto"/>
                                    <w:bottom w:val="none" w:sz="0" w:space="0" w:color="auto"/>
                                    <w:right w:val="none" w:sz="0" w:space="0" w:color="auto"/>
                                  </w:divBdr>
                                  <w:divsChild>
                                    <w:div w:id="599073433">
                                      <w:marLeft w:val="0"/>
                                      <w:marRight w:val="0"/>
                                      <w:marTop w:val="0"/>
                                      <w:marBottom w:val="0"/>
                                      <w:divBdr>
                                        <w:top w:val="none" w:sz="0" w:space="0" w:color="auto"/>
                                        <w:left w:val="none" w:sz="0" w:space="0" w:color="auto"/>
                                        <w:bottom w:val="none" w:sz="0" w:space="0" w:color="auto"/>
                                        <w:right w:val="none" w:sz="0" w:space="0" w:color="auto"/>
                                      </w:divBdr>
                                      <w:divsChild>
                                        <w:div w:id="911349052">
                                          <w:marLeft w:val="-240"/>
                                          <w:marRight w:val="-120"/>
                                          <w:marTop w:val="0"/>
                                          <w:marBottom w:val="0"/>
                                          <w:divBdr>
                                            <w:top w:val="none" w:sz="0" w:space="0" w:color="auto"/>
                                            <w:left w:val="none" w:sz="0" w:space="0" w:color="auto"/>
                                            <w:bottom w:val="none" w:sz="0" w:space="0" w:color="auto"/>
                                            <w:right w:val="none" w:sz="0" w:space="0" w:color="auto"/>
                                          </w:divBdr>
                                          <w:divsChild>
                                            <w:div w:id="1141262779">
                                              <w:marLeft w:val="0"/>
                                              <w:marRight w:val="0"/>
                                              <w:marTop w:val="0"/>
                                              <w:marBottom w:val="60"/>
                                              <w:divBdr>
                                                <w:top w:val="none" w:sz="0" w:space="0" w:color="auto"/>
                                                <w:left w:val="none" w:sz="0" w:space="0" w:color="auto"/>
                                                <w:bottom w:val="none" w:sz="0" w:space="0" w:color="auto"/>
                                                <w:right w:val="none" w:sz="0" w:space="0" w:color="auto"/>
                                              </w:divBdr>
                                              <w:divsChild>
                                                <w:div w:id="2003505125">
                                                  <w:marLeft w:val="0"/>
                                                  <w:marRight w:val="0"/>
                                                  <w:marTop w:val="0"/>
                                                  <w:marBottom w:val="0"/>
                                                  <w:divBdr>
                                                    <w:top w:val="none" w:sz="0" w:space="0" w:color="auto"/>
                                                    <w:left w:val="none" w:sz="0" w:space="0" w:color="auto"/>
                                                    <w:bottom w:val="none" w:sz="0" w:space="0" w:color="auto"/>
                                                    <w:right w:val="none" w:sz="0" w:space="0" w:color="auto"/>
                                                  </w:divBdr>
                                                  <w:divsChild>
                                                    <w:div w:id="1363363244">
                                                      <w:marLeft w:val="0"/>
                                                      <w:marRight w:val="0"/>
                                                      <w:marTop w:val="0"/>
                                                      <w:marBottom w:val="0"/>
                                                      <w:divBdr>
                                                        <w:top w:val="none" w:sz="0" w:space="0" w:color="auto"/>
                                                        <w:left w:val="none" w:sz="0" w:space="0" w:color="auto"/>
                                                        <w:bottom w:val="none" w:sz="0" w:space="0" w:color="auto"/>
                                                        <w:right w:val="none" w:sz="0" w:space="0" w:color="auto"/>
                                                      </w:divBdr>
                                                      <w:divsChild>
                                                        <w:div w:id="427043938">
                                                          <w:marLeft w:val="0"/>
                                                          <w:marRight w:val="0"/>
                                                          <w:marTop w:val="0"/>
                                                          <w:marBottom w:val="0"/>
                                                          <w:divBdr>
                                                            <w:top w:val="none" w:sz="0" w:space="0" w:color="auto"/>
                                                            <w:left w:val="none" w:sz="0" w:space="0" w:color="auto"/>
                                                            <w:bottom w:val="none" w:sz="0" w:space="0" w:color="auto"/>
                                                            <w:right w:val="none" w:sz="0" w:space="0" w:color="auto"/>
                                                          </w:divBdr>
                                                          <w:divsChild>
                                                            <w:div w:id="17335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8706609">
      <w:bodyDiv w:val="1"/>
      <w:marLeft w:val="0"/>
      <w:marRight w:val="0"/>
      <w:marTop w:val="0"/>
      <w:marBottom w:val="0"/>
      <w:divBdr>
        <w:top w:val="none" w:sz="0" w:space="0" w:color="auto"/>
        <w:left w:val="none" w:sz="0" w:space="0" w:color="auto"/>
        <w:bottom w:val="none" w:sz="0" w:space="0" w:color="auto"/>
        <w:right w:val="none" w:sz="0" w:space="0" w:color="auto"/>
      </w:divBdr>
      <w:divsChild>
        <w:div w:id="214244901">
          <w:marLeft w:val="0"/>
          <w:marRight w:val="0"/>
          <w:marTop w:val="0"/>
          <w:marBottom w:val="0"/>
          <w:divBdr>
            <w:top w:val="none" w:sz="0" w:space="0" w:color="auto"/>
            <w:left w:val="none" w:sz="0" w:space="0" w:color="auto"/>
            <w:bottom w:val="none" w:sz="0" w:space="0" w:color="auto"/>
            <w:right w:val="none" w:sz="0" w:space="0" w:color="auto"/>
          </w:divBdr>
          <w:divsChild>
            <w:div w:id="1269199677">
              <w:marLeft w:val="0"/>
              <w:marRight w:val="0"/>
              <w:marTop w:val="0"/>
              <w:marBottom w:val="0"/>
              <w:divBdr>
                <w:top w:val="none" w:sz="0" w:space="0" w:color="auto"/>
                <w:left w:val="none" w:sz="0" w:space="0" w:color="auto"/>
                <w:bottom w:val="none" w:sz="0" w:space="0" w:color="auto"/>
                <w:right w:val="none" w:sz="0" w:space="0" w:color="auto"/>
              </w:divBdr>
              <w:divsChild>
                <w:div w:id="1656452733">
                  <w:marLeft w:val="0"/>
                  <w:marRight w:val="0"/>
                  <w:marTop w:val="0"/>
                  <w:marBottom w:val="0"/>
                  <w:divBdr>
                    <w:top w:val="none" w:sz="0" w:space="0" w:color="auto"/>
                    <w:left w:val="none" w:sz="0" w:space="0" w:color="auto"/>
                    <w:bottom w:val="none" w:sz="0" w:space="0" w:color="auto"/>
                    <w:right w:val="none" w:sz="0" w:space="0" w:color="auto"/>
                  </w:divBdr>
                  <w:divsChild>
                    <w:div w:id="1548908805">
                      <w:marLeft w:val="0"/>
                      <w:marRight w:val="0"/>
                      <w:marTop w:val="0"/>
                      <w:marBottom w:val="0"/>
                      <w:divBdr>
                        <w:top w:val="none" w:sz="0" w:space="0" w:color="auto"/>
                        <w:left w:val="none" w:sz="0" w:space="0" w:color="auto"/>
                        <w:bottom w:val="none" w:sz="0" w:space="0" w:color="auto"/>
                        <w:right w:val="none" w:sz="0" w:space="0" w:color="auto"/>
                      </w:divBdr>
                      <w:divsChild>
                        <w:div w:id="1573588668">
                          <w:marLeft w:val="0"/>
                          <w:marRight w:val="0"/>
                          <w:marTop w:val="0"/>
                          <w:marBottom w:val="240"/>
                          <w:divBdr>
                            <w:top w:val="none" w:sz="0" w:space="0" w:color="auto"/>
                            <w:left w:val="none" w:sz="0" w:space="0" w:color="auto"/>
                            <w:bottom w:val="none" w:sz="0" w:space="0" w:color="auto"/>
                            <w:right w:val="none" w:sz="0" w:space="0" w:color="auto"/>
                          </w:divBdr>
                          <w:divsChild>
                            <w:div w:id="2121533153">
                              <w:marLeft w:val="0"/>
                              <w:marRight w:val="0"/>
                              <w:marTop w:val="0"/>
                              <w:marBottom w:val="0"/>
                              <w:divBdr>
                                <w:top w:val="none" w:sz="0" w:space="0" w:color="auto"/>
                                <w:left w:val="none" w:sz="0" w:space="0" w:color="auto"/>
                                <w:bottom w:val="none" w:sz="0" w:space="0" w:color="auto"/>
                                <w:right w:val="none" w:sz="0" w:space="0" w:color="auto"/>
                              </w:divBdr>
                              <w:divsChild>
                                <w:div w:id="625428905">
                                  <w:marLeft w:val="0"/>
                                  <w:marRight w:val="0"/>
                                  <w:marTop w:val="0"/>
                                  <w:marBottom w:val="0"/>
                                  <w:divBdr>
                                    <w:top w:val="none" w:sz="0" w:space="0" w:color="auto"/>
                                    <w:left w:val="none" w:sz="0" w:space="0" w:color="auto"/>
                                    <w:bottom w:val="none" w:sz="0" w:space="0" w:color="auto"/>
                                    <w:right w:val="none" w:sz="0" w:space="0" w:color="auto"/>
                                  </w:divBdr>
                                  <w:divsChild>
                                    <w:div w:id="1117993959">
                                      <w:marLeft w:val="0"/>
                                      <w:marRight w:val="0"/>
                                      <w:marTop w:val="0"/>
                                      <w:marBottom w:val="0"/>
                                      <w:divBdr>
                                        <w:top w:val="none" w:sz="0" w:space="0" w:color="auto"/>
                                        <w:left w:val="none" w:sz="0" w:space="0" w:color="auto"/>
                                        <w:bottom w:val="none" w:sz="0" w:space="0" w:color="auto"/>
                                        <w:right w:val="none" w:sz="0" w:space="0" w:color="auto"/>
                                      </w:divBdr>
                                      <w:divsChild>
                                        <w:div w:id="656307326">
                                          <w:marLeft w:val="-240"/>
                                          <w:marRight w:val="-120"/>
                                          <w:marTop w:val="0"/>
                                          <w:marBottom w:val="0"/>
                                          <w:divBdr>
                                            <w:top w:val="none" w:sz="0" w:space="0" w:color="auto"/>
                                            <w:left w:val="none" w:sz="0" w:space="0" w:color="auto"/>
                                            <w:bottom w:val="none" w:sz="0" w:space="0" w:color="auto"/>
                                            <w:right w:val="none" w:sz="0" w:space="0" w:color="auto"/>
                                          </w:divBdr>
                                          <w:divsChild>
                                            <w:div w:id="421026006">
                                              <w:marLeft w:val="0"/>
                                              <w:marRight w:val="0"/>
                                              <w:marTop w:val="0"/>
                                              <w:marBottom w:val="60"/>
                                              <w:divBdr>
                                                <w:top w:val="none" w:sz="0" w:space="0" w:color="auto"/>
                                                <w:left w:val="none" w:sz="0" w:space="0" w:color="auto"/>
                                                <w:bottom w:val="none" w:sz="0" w:space="0" w:color="auto"/>
                                                <w:right w:val="none" w:sz="0" w:space="0" w:color="auto"/>
                                              </w:divBdr>
                                              <w:divsChild>
                                                <w:div w:id="1182552030">
                                                  <w:marLeft w:val="0"/>
                                                  <w:marRight w:val="0"/>
                                                  <w:marTop w:val="0"/>
                                                  <w:marBottom w:val="0"/>
                                                  <w:divBdr>
                                                    <w:top w:val="none" w:sz="0" w:space="0" w:color="auto"/>
                                                    <w:left w:val="none" w:sz="0" w:space="0" w:color="auto"/>
                                                    <w:bottom w:val="none" w:sz="0" w:space="0" w:color="auto"/>
                                                    <w:right w:val="none" w:sz="0" w:space="0" w:color="auto"/>
                                                  </w:divBdr>
                                                  <w:divsChild>
                                                    <w:div w:id="1251965308">
                                                      <w:marLeft w:val="0"/>
                                                      <w:marRight w:val="0"/>
                                                      <w:marTop w:val="0"/>
                                                      <w:marBottom w:val="0"/>
                                                      <w:divBdr>
                                                        <w:top w:val="none" w:sz="0" w:space="0" w:color="auto"/>
                                                        <w:left w:val="none" w:sz="0" w:space="0" w:color="auto"/>
                                                        <w:bottom w:val="none" w:sz="0" w:space="0" w:color="auto"/>
                                                        <w:right w:val="none" w:sz="0" w:space="0" w:color="auto"/>
                                                      </w:divBdr>
                                                      <w:divsChild>
                                                        <w:div w:id="999425763">
                                                          <w:marLeft w:val="0"/>
                                                          <w:marRight w:val="0"/>
                                                          <w:marTop w:val="0"/>
                                                          <w:marBottom w:val="0"/>
                                                          <w:divBdr>
                                                            <w:top w:val="none" w:sz="0" w:space="0" w:color="auto"/>
                                                            <w:left w:val="none" w:sz="0" w:space="0" w:color="auto"/>
                                                            <w:bottom w:val="none" w:sz="0" w:space="0" w:color="auto"/>
                                                            <w:right w:val="none" w:sz="0" w:space="0" w:color="auto"/>
                                                          </w:divBdr>
                                                          <w:divsChild>
                                                            <w:div w:id="16330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ucaticgrupo02.atlassian.net/browse/PROYEC-95" TargetMode="External"/><Relationship Id="rId21" Type="http://schemas.openxmlformats.org/officeDocument/2006/relationships/hyperlink" Target="https://lucaticgrupo02.atlassian.net/browse/PROYEC-19" TargetMode="External"/><Relationship Id="rId42" Type="http://schemas.openxmlformats.org/officeDocument/2006/relationships/hyperlink" Target="https://lucaticgrupo02.atlassian.net/browse/PROYEC-31" TargetMode="External"/><Relationship Id="rId63" Type="http://schemas.openxmlformats.org/officeDocument/2006/relationships/hyperlink" Target="https://lucaticgrupo02.atlassian.net/browse/PROYEC-42" TargetMode="External"/><Relationship Id="rId84" Type="http://schemas.openxmlformats.org/officeDocument/2006/relationships/hyperlink" Target="https://lucaticgrupo02.atlassian.net/browse/PROYEC-54" TargetMode="External"/><Relationship Id="rId138" Type="http://schemas.openxmlformats.org/officeDocument/2006/relationships/hyperlink" Target="https://lucaticgrupo02.atlassian.net/browse/PROYEC-110" TargetMode="External"/><Relationship Id="rId159" Type="http://schemas.openxmlformats.org/officeDocument/2006/relationships/footer" Target="footer1.xml"/><Relationship Id="rId107" Type="http://schemas.openxmlformats.org/officeDocument/2006/relationships/hyperlink" Target="https://lucaticgrupo02.atlassian.net/browse/PROYEC-90" TargetMode="External"/><Relationship Id="rId11" Type="http://schemas.openxmlformats.org/officeDocument/2006/relationships/hyperlink" Target="https://lucaticgrupo02.atlassian.net/browse/PROYEC-14" TargetMode="External"/><Relationship Id="rId32" Type="http://schemas.openxmlformats.org/officeDocument/2006/relationships/hyperlink" Target="https://lucaticgrupo02.atlassian.net/browse/PROYEC-25" TargetMode="External"/><Relationship Id="rId53" Type="http://schemas.openxmlformats.org/officeDocument/2006/relationships/hyperlink" Target="https://lucaticgrupo02.atlassian.net/browse/PROYEC-36" TargetMode="External"/><Relationship Id="rId74" Type="http://schemas.openxmlformats.org/officeDocument/2006/relationships/hyperlink" Target="https://lucaticgrupo02.atlassian.net/browse/PROYEC-82" TargetMode="External"/><Relationship Id="rId128" Type="http://schemas.openxmlformats.org/officeDocument/2006/relationships/hyperlink" Target="https://lucaticgrupo02.atlassian.net/browse/PROYEC-101" TargetMode="External"/><Relationship Id="rId149" Type="http://schemas.openxmlformats.org/officeDocument/2006/relationships/hyperlink" Target="https://lucaticgrupo02.atlassian.net/browse/PROYEC-104" TargetMode="External"/><Relationship Id="rId5" Type="http://schemas.openxmlformats.org/officeDocument/2006/relationships/webSettings" Target="webSettings.xml"/><Relationship Id="rId95" Type="http://schemas.openxmlformats.org/officeDocument/2006/relationships/hyperlink" Target="https://lucaticgrupo02.atlassian.net/browse/PROYEC-3" TargetMode="External"/><Relationship Id="rId160" Type="http://schemas.openxmlformats.org/officeDocument/2006/relationships/fontTable" Target="fontTable.xml"/><Relationship Id="rId22" Type="http://schemas.openxmlformats.org/officeDocument/2006/relationships/hyperlink" Target="https://lucaticgrupo02.atlassian.net/browse/PROYEC-20" TargetMode="External"/><Relationship Id="rId43" Type="http://schemas.openxmlformats.org/officeDocument/2006/relationships/hyperlink" Target="https://lucaticgrupo02.atlassian.net/browse/PROYEC-31" TargetMode="External"/><Relationship Id="rId64" Type="http://schemas.openxmlformats.org/officeDocument/2006/relationships/hyperlink" Target="https://lucaticgrupo02.atlassian.net/browse/PROYEC-43" TargetMode="External"/><Relationship Id="rId118" Type="http://schemas.openxmlformats.org/officeDocument/2006/relationships/hyperlink" Target="https://lucaticgrupo02.atlassian.net/browse/PROYEC-95" TargetMode="External"/><Relationship Id="rId139" Type="http://schemas.openxmlformats.org/officeDocument/2006/relationships/hyperlink" Target="https://lucaticgrupo02.atlassian.net/browse/PROYEC-111" TargetMode="External"/><Relationship Id="rId85" Type="http://schemas.openxmlformats.org/officeDocument/2006/relationships/hyperlink" Target="https://lucaticgrupo02.atlassian.net/browse/PROYEC-59" TargetMode="External"/><Relationship Id="rId150" Type="http://schemas.openxmlformats.org/officeDocument/2006/relationships/hyperlink" Target="https://lucaticgrupo02.atlassian.net/browse/PROYEC-105" TargetMode="External"/><Relationship Id="rId12" Type="http://schemas.openxmlformats.org/officeDocument/2006/relationships/hyperlink" Target="https://lucaticgrupo02.atlassian.net/browse/PROYEC-15" TargetMode="External"/><Relationship Id="rId17" Type="http://schemas.openxmlformats.org/officeDocument/2006/relationships/hyperlink" Target="https://lucaticgrupo02.atlassian.net/browse/PROYEC-17" TargetMode="External"/><Relationship Id="rId33" Type="http://schemas.openxmlformats.org/officeDocument/2006/relationships/hyperlink" Target="https://lucaticgrupo02.atlassian.net/browse/PROYEC-25" TargetMode="External"/><Relationship Id="rId38" Type="http://schemas.openxmlformats.org/officeDocument/2006/relationships/hyperlink" Target="https://lucaticgrupo02.atlassian.net/browse/PROYEC-29" TargetMode="External"/><Relationship Id="rId59" Type="http://schemas.openxmlformats.org/officeDocument/2006/relationships/hyperlink" Target="https://lucaticgrupo02.atlassian.net/browse/PROYEC-40" TargetMode="External"/><Relationship Id="rId103" Type="http://schemas.openxmlformats.org/officeDocument/2006/relationships/hyperlink" Target="https://lucaticgrupo02.atlassian.net/browse/PROYEC-88" TargetMode="External"/><Relationship Id="rId108" Type="http://schemas.openxmlformats.org/officeDocument/2006/relationships/hyperlink" Target="https://lucaticgrupo02.atlassian.net/browse/PROYEC-7" TargetMode="External"/><Relationship Id="rId124" Type="http://schemas.openxmlformats.org/officeDocument/2006/relationships/hyperlink" Target="https://lucaticgrupo02.atlassian.net/browse/PROYEC-99" TargetMode="External"/><Relationship Id="rId129" Type="http://schemas.openxmlformats.org/officeDocument/2006/relationships/hyperlink" Target="https://lucaticgrupo02.atlassian.net/browse/PROYEC-101" TargetMode="External"/><Relationship Id="rId54" Type="http://schemas.openxmlformats.org/officeDocument/2006/relationships/hyperlink" Target="https://lucaticgrupo02.atlassian.net/browse/PROYEC-37" TargetMode="External"/><Relationship Id="rId70" Type="http://schemas.openxmlformats.org/officeDocument/2006/relationships/hyperlink" Target="https://lucaticgrupo02.atlassian.net/browse/PROYEC-79" TargetMode="External"/><Relationship Id="rId75" Type="http://schemas.openxmlformats.org/officeDocument/2006/relationships/hyperlink" Target="https://lucaticgrupo02.atlassian.net/browse/PROYEC-82" TargetMode="External"/><Relationship Id="rId91" Type="http://schemas.openxmlformats.org/officeDocument/2006/relationships/hyperlink" Target="https://lucaticgrupo02.atlassian.net/browse/PROYEC-70" TargetMode="External"/><Relationship Id="rId96" Type="http://schemas.openxmlformats.org/officeDocument/2006/relationships/hyperlink" Target="https://lucaticgrupo02.atlassian.net/browse/PROYEC-85" TargetMode="External"/><Relationship Id="rId140" Type="http://schemas.openxmlformats.org/officeDocument/2006/relationships/hyperlink" Target="https://lucaticgrupo02.atlassian.net/browse/PROYEC-111" TargetMode="External"/><Relationship Id="rId145" Type="http://schemas.openxmlformats.org/officeDocument/2006/relationships/hyperlink" Target="https://lucaticgrupo02.atlassian.net/browse/PROYEC-114" TargetMode="External"/><Relationship Id="rId16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lucaticgrupo02.atlassian.net/browse/PROYEC-20" TargetMode="External"/><Relationship Id="rId28" Type="http://schemas.openxmlformats.org/officeDocument/2006/relationships/hyperlink" Target="https://lucaticgrupo02.atlassian.net/browse/PROYEC-23" TargetMode="External"/><Relationship Id="rId49" Type="http://schemas.openxmlformats.org/officeDocument/2006/relationships/hyperlink" Target="https://lucaticgrupo02.atlassian.net/browse/PROYEC-34" TargetMode="External"/><Relationship Id="rId114" Type="http://schemas.openxmlformats.org/officeDocument/2006/relationships/hyperlink" Target="https://lucaticgrupo02.atlassian.net/browse/PROYEC-93" TargetMode="External"/><Relationship Id="rId119" Type="http://schemas.openxmlformats.org/officeDocument/2006/relationships/hyperlink" Target="https://lucaticgrupo02.atlassian.net/browse/PROYEC-96" TargetMode="External"/><Relationship Id="rId44" Type="http://schemas.openxmlformats.org/officeDocument/2006/relationships/hyperlink" Target="https://lucaticgrupo02.atlassian.net/browse/PROYEC-32" TargetMode="External"/><Relationship Id="rId60" Type="http://schemas.openxmlformats.org/officeDocument/2006/relationships/hyperlink" Target="https://lucaticgrupo02.atlassian.net/browse/PROYEC-41" TargetMode="External"/><Relationship Id="rId65" Type="http://schemas.openxmlformats.org/officeDocument/2006/relationships/hyperlink" Target="https://lucaticgrupo02.atlassian.net/browse/PROYEC-43" TargetMode="External"/><Relationship Id="rId81" Type="http://schemas.openxmlformats.org/officeDocument/2006/relationships/hyperlink" Target="https://lucaticgrupo02.atlassian.net/browse/PROYEC-97" TargetMode="External"/><Relationship Id="rId86" Type="http://schemas.openxmlformats.org/officeDocument/2006/relationships/hyperlink" Target="https://lucaticgrupo02.atlassian.net/browse/PROYEC-59" TargetMode="External"/><Relationship Id="rId130" Type="http://schemas.openxmlformats.org/officeDocument/2006/relationships/hyperlink" Target="https://lucaticgrupo02.atlassian.net/browse/PROYEC-102" TargetMode="External"/><Relationship Id="rId135" Type="http://schemas.openxmlformats.org/officeDocument/2006/relationships/hyperlink" Target="https://lucaticgrupo02.atlassian.net/browse/PROYEC-109" TargetMode="External"/><Relationship Id="rId151" Type="http://schemas.openxmlformats.org/officeDocument/2006/relationships/hyperlink" Target="https://lucaticgrupo02.atlassian.net/browse/PROYEC-105" TargetMode="External"/><Relationship Id="rId156" Type="http://schemas.openxmlformats.org/officeDocument/2006/relationships/hyperlink" Target="https://lucaticgrupo02.atlassian.net/browse/PROYEC-108" TargetMode="External"/><Relationship Id="rId13" Type="http://schemas.openxmlformats.org/officeDocument/2006/relationships/hyperlink" Target="https://lucaticgrupo02.atlassian.net/browse/PROYEC-15" TargetMode="External"/><Relationship Id="rId18" Type="http://schemas.openxmlformats.org/officeDocument/2006/relationships/hyperlink" Target="https://lucaticgrupo02.atlassian.net/browse/PROYEC-18" TargetMode="External"/><Relationship Id="rId39" Type="http://schemas.openxmlformats.org/officeDocument/2006/relationships/hyperlink" Target="https://lucaticgrupo02.atlassian.net/browse/PROYEC-29" TargetMode="External"/><Relationship Id="rId109" Type="http://schemas.openxmlformats.org/officeDocument/2006/relationships/hyperlink" Target="https://lucaticgrupo02.atlassian.net/browse/PROYEC-91" TargetMode="External"/><Relationship Id="rId34" Type="http://schemas.openxmlformats.org/officeDocument/2006/relationships/hyperlink" Target="https://lucaticgrupo02.atlassian.net/browse/PROYEC-27" TargetMode="External"/><Relationship Id="rId50" Type="http://schemas.openxmlformats.org/officeDocument/2006/relationships/hyperlink" Target="https://lucaticgrupo02.atlassian.net/browse/PROYEC-35" TargetMode="External"/><Relationship Id="rId55" Type="http://schemas.openxmlformats.org/officeDocument/2006/relationships/hyperlink" Target="https://lucaticgrupo02.atlassian.net/browse/PROYEC-37" TargetMode="External"/><Relationship Id="rId76" Type="http://schemas.openxmlformats.org/officeDocument/2006/relationships/hyperlink" Target="https://lucaticgrupo02.atlassian.net/browse/PROYEC-83" TargetMode="External"/><Relationship Id="rId97" Type="http://schemas.openxmlformats.org/officeDocument/2006/relationships/hyperlink" Target="https://lucaticgrupo02.atlassian.net/browse/PROYEC-85" TargetMode="External"/><Relationship Id="rId104" Type="http://schemas.openxmlformats.org/officeDocument/2006/relationships/hyperlink" Target="https://lucaticgrupo02.atlassian.net/browse/PROYEC-89" TargetMode="External"/><Relationship Id="rId120" Type="http://schemas.openxmlformats.org/officeDocument/2006/relationships/hyperlink" Target="https://lucaticgrupo02.atlassian.net/browse/PROYEC-96" TargetMode="External"/><Relationship Id="rId125" Type="http://schemas.openxmlformats.org/officeDocument/2006/relationships/hyperlink" Target="https://lucaticgrupo02.atlassian.net/browse/PROYEC-99" TargetMode="External"/><Relationship Id="rId141" Type="http://schemas.openxmlformats.org/officeDocument/2006/relationships/hyperlink" Target="https://lucaticgrupo02.atlassian.net/browse/PROYEC-112" TargetMode="External"/><Relationship Id="rId146" Type="http://schemas.openxmlformats.org/officeDocument/2006/relationships/hyperlink" Target="https://lucaticgrupo02.atlassian.net/browse/PROYEC-114" TargetMode="External"/><Relationship Id="rId7" Type="http://schemas.openxmlformats.org/officeDocument/2006/relationships/endnotes" Target="endnotes.xml"/><Relationship Id="rId71" Type="http://schemas.openxmlformats.org/officeDocument/2006/relationships/hyperlink" Target="https://lucaticgrupo02.atlassian.net/browse/PROYEC-79" TargetMode="External"/><Relationship Id="rId92" Type="http://schemas.openxmlformats.org/officeDocument/2006/relationships/hyperlink" Target="https://lucaticgrupo02.atlassian.net/browse/PROYEC-70"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lucaticgrupo02.atlassian.net/browse/PROYEC-23" TargetMode="External"/><Relationship Id="rId24" Type="http://schemas.openxmlformats.org/officeDocument/2006/relationships/hyperlink" Target="https://lucaticgrupo02.atlassian.net/browse/PROYEC-21" TargetMode="External"/><Relationship Id="rId40" Type="http://schemas.openxmlformats.org/officeDocument/2006/relationships/hyperlink" Target="https://lucaticgrupo02.atlassian.net/browse/PROYEC-30" TargetMode="External"/><Relationship Id="rId45" Type="http://schemas.openxmlformats.org/officeDocument/2006/relationships/hyperlink" Target="https://lucaticgrupo02.atlassian.net/browse/PROYEC-32" TargetMode="External"/><Relationship Id="rId66" Type="http://schemas.openxmlformats.org/officeDocument/2006/relationships/hyperlink" Target="https://lucaticgrupo02.atlassian.net/browse/PROYEC-44" TargetMode="External"/><Relationship Id="rId87" Type="http://schemas.openxmlformats.org/officeDocument/2006/relationships/hyperlink" Target="https://lucaticgrupo02.atlassian.net/browse/PROYEC-60" TargetMode="External"/><Relationship Id="rId110" Type="http://schemas.openxmlformats.org/officeDocument/2006/relationships/hyperlink" Target="https://lucaticgrupo02.atlassian.net/browse/PROYEC-91" TargetMode="External"/><Relationship Id="rId115" Type="http://schemas.openxmlformats.org/officeDocument/2006/relationships/hyperlink" Target="https://lucaticgrupo02.atlassian.net/browse/PROYEC-94" TargetMode="External"/><Relationship Id="rId131" Type="http://schemas.openxmlformats.org/officeDocument/2006/relationships/hyperlink" Target="https://lucaticgrupo02.atlassian.net/browse/PROYEC-102" TargetMode="External"/><Relationship Id="rId136" Type="http://schemas.openxmlformats.org/officeDocument/2006/relationships/hyperlink" Target="https://lucaticgrupo02.atlassian.net/browse/PROYEC-109" TargetMode="External"/><Relationship Id="rId157" Type="http://schemas.openxmlformats.org/officeDocument/2006/relationships/hyperlink" Target="https://lucaticgrupo02.atlassian.net/browse/PROYEC-108" TargetMode="External"/><Relationship Id="rId61" Type="http://schemas.openxmlformats.org/officeDocument/2006/relationships/hyperlink" Target="https://lucaticgrupo02.atlassian.net/browse/PROYEC-41" TargetMode="External"/><Relationship Id="rId82" Type="http://schemas.openxmlformats.org/officeDocument/2006/relationships/hyperlink" Target="https://lucaticgrupo02.atlassian.net/browse/PROYEC-45" TargetMode="External"/><Relationship Id="rId152" Type="http://schemas.openxmlformats.org/officeDocument/2006/relationships/hyperlink" Target="https://lucaticgrupo02.atlassian.net/browse/PROYEC-106" TargetMode="External"/><Relationship Id="rId19" Type="http://schemas.openxmlformats.org/officeDocument/2006/relationships/hyperlink" Target="https://lucaticgrupo02.atlassian.net/browse/PROYEC-18" TargetMode="External"/><Relationship Id="rId14" Type="http://schemas.openxmlformats.org/officeDocument/2006/relationships/hyperlink" Target="https://lucaticgrupo02.atlassian.net/browse/PROYEC-16" TargetMode="External"/><Relationship Id="rId30" Type="http://schemas.openxmlformats.org/officeDocument/2006/relationships/hyperlink" Target="https://lucaticgrupo02.atlassian.net/browse/PROYEC-24" TargetMode="External"/><Relationship Id="rId35" Type="http://schemas.openxmlformats.org/officeDocument/2006/relationships/hyperlink" Target="https://lucaticgrupo02.atlassian.net/browse/PROYEC-27" TargetMode="External"/><Relationship Id="rId56" Type="http://schemas.openxmlformats.org/officeDocument/2006/relationships/hyperlink" Target="https://lucaticgrupo02.atlassian.net/browse/PROYEC-38" TargetMode="External"/><Relationship Id="rId77" Type="http://schemas.openxmlformats.org/officeDocument/2006/relationships/hyperlink" Target="https://lucaticgrupo02.atlassian.net/browse/PROYEC-83" TargetMode="External"/><Relationship Id="rId100" Type="http://schemas.openxmlformats.org/officeDocument/2006/relationships/hyperlink" Target="https://lucaticgrupo02.atlassian.net/browse/PROYEC-87" TargetMode="External"/><Relationship Id="rId105" Type="http://schemas.openxmlformats.org/officeDocument/2006/relationships/hyperlink" Target="https://lucaticgrupo02.atlassian.net/browse/PROYEC-89" TargetMode="External"/><Relationship Id="rId126" Type="http://schemas.openxmlformats.org/officeDocument/2006/relationships/hyperlink" Target="https://lucaticgrupo02.atlassian.net/browse/PROYEC-100" TargetMode="External"/><Relationship Id="rId147" Type="http://schemas.openxmlformats.org/officeDocument/2006/relationships/hyperlink" Target="https://lucaticgrupo02.atlassian.net/browse/PROYEC-10" TargetMode="External"/><Relationship Id="rId8" Type="http://schemas.openxmlformats.org/officeDocument/2006/relationships/image" Target="media/image1.png"/><Relationship Id="rId51" Type="http://schemas.openxmlformats.org/officeDocument/2006/relationships/hyperlink" Target="https://lucaticgrupo02.atlassian.net/browse/PROYEC-35" TargetMode="External"/><Relationship Id="rId72" Type="http://schemas.openxmlformats.org/officeDocument/2006/relationships/hyperlink" Target="https://lucaticgrupo02.atlassian.net/browse/PROYEC-81" TargetMode="External"/><Relationship Id="rId93" Type="http://schemas.openxmlformats.org/officeDocument/2006/relationships/hyperlink" Target="https://lucaticgrupo02.atlassian.net/browse/PROYEC-77" TargetMode="External"/><Relationship Id="rId98" Type="http://schemas.openxmlformats.org/officeDocument/2006/relationships/hyperlink" Target="https://lucaticgrupo02.atlassian.net/browse/PROYEC-86" TargetMode="External"/><Relationship Id="rId121" Type="http://schemas.openxmlformats.org/officeDocument/2006/relationships/hyperlink" Target="https://lucaticgrupo02.atlassian.net/browse/PROYEC-98" TargetMode="External"/><Relationship Id="rId142" Type="http://schemas.openxmlformats.org/officeDocument/2006/relationships/hyperlink" Target="https://lucaticgrupo02.atlassian.net/browse/PROYEC-112" TargetMode="External"/><Relationship Id="rId3" Type="http://schemas.openxmlformats.org/officeDocument/2006/relationships/styles" Target="styles.xml"/><Relationship Id="rId25" Type="http://schemas.openxmlformats.org/officeDocument/2006/relationships/hyperlink" Target="https://lucaticgrupo02.atlassian.net/browse/PROYEC-21" TargetMode="External"/><Relationship Id="rId46" Type="http://schemas.openxmlformats.org/officeDocument/2006/relationships/hyperlink" Target="https://lucaticgrupo02.atlassian.net/browse/PROYEC-33" TargetMode="External"/><Relationship Id="rId67" Type="http://schemas.openxmlformats.org/officeDocument/2006/relationships/hyperlink" Target="https://lucaticgrupo02.atlassian.net/browse/PROYEC-44" TargetMode="External"/><Relationship Id="rId116" Type="http://schemas.openxmlformats.org/officeDocument/2006/relationships/hyperlink" Target="https://lucaticgrupo02.atlassian.net/browse/PROYEC-94" TargetMode="External"/><Relationship Id="rId137" Type="http://schemas.openxmlformats.org/officeDocument/2006/relationships/hyperlink" Target="https://lucaticgrupo02.atlassian.net/browse/PROYEC-110" TargetMode="External"/><Relationship Id="rId158" Type="http://schemas.openxmlformats.org/officeDocument/2006/relationships/header" Target="header1.xml"/><Relationship Id="rId20" Type="http://schemas.openxmlformats.org/officeDocument/2006/relationships/hyperlink" Target="https://lucaticgrupo02.atlassian.net/browse/PROYEC-19" TargetMode="External"/><Relationship Id="rId41" Type="http://schemas.openxmlformats.org/officeDocument/2006/relationships/hyperlink" Target="https://lucaticgrupo02.atlassian.net/browse/PROYEC-30" TargetMode="External"/><Relationship Id="rId62" Type="http://schemas.openxmlformats.org/officeDocument/2006/relationships/hyperlink" Target="https://lucaticgrupo02.atlassian.net/browse/PROYEC-42" TargetMode="External"/><Relationship Id="rId83" Type="http://schemas.openxmlformats.org/officeDocument/2006/relationships/hyperlink" Target="https://lucaticgrupo02.atlassian.net/browse/PROYEC-54" TargetMode="External"/><Relationship Id="rId88" Type="http://schemas.openxmlformats.org/officeDocument/2006/relationships/hyperlink" Target="https://lucaticgrupo02.atlassian.net/browse/PROYEC-60" TargetMode="External"/><Relationship Id="rId111" Type="http://schemas.openxmlformats.org/officeDocument/2006/relationships/hyperlink" Target="https://lucaticgrupo02.atlassian.net/browse/PROYEC-92" TargetMode="External"/><Relationship Id="rId132" Type="http://schemas.openxmlformats.org/officeDocument/2006/relationships/hyperlink" Target="https://lucaticgrupo02.atlassian.net/browse/PROYEC-103" TargetMode="External"/><Relationship Id="rId153" Type="http://schemas.openxmlformats.org/officeDocument/2006/relationships/hyperlink" Target="https://lucaticgrupo02.atlassian.net/browse/PROYEC-106" TargetMode="External"/><Relationship Id="rId15" Type="http://schemas.openxmlformats.org/officeDocument/2006/relationships/hyperlink" Target="https://lucaticgrupo02.atlassian.net/browse/PROYEC-16" TargetMode="External"/><Relationship Id="rId36" Type="http://schemas.openxmlformats.org/officeDocument/2006/relationships/hyperlink" Target="https://lucaticgrupo02.atlassian.net/browse/PROYEC-28" TargetMode="External"/><Relationship Id="rId57" Type="http://schemas.openxmlformats.org/officeDocument/2006/relationships/hyperlink" Target="https://lucaticgrupo02.atlassian.net/browse/PROYEC-38" TargetMode="External"/><Relationship Id="rId106" Type="http://schemas.openxmlformats.org/officeDocument/2006/relationships/hyperlink" Target="https://lucaticgrupo02.atlassian.net/browse/PROYEC-90" TargetMode="External"/><Relationship Id="rId127" Type="http://schemas.openxmlformats.org/officeDocument/2006/relationships/hyperlink" Target="https://lucaticgrupo02.atlassian.net/browse/PROYEC-100" TargetMode="External"/><Relationship Id="rId10" Type="http://schemas.openxmlformats.org/officeDocument/2006/relationships/hyperlink" Target="https://lucaticgrupo02.atlassian.net/browse/PROYEC-14" TargetMode="External"/><Relationship Id="rId31" Type="http://schemas.openxmlformats.org/officeDocument/2006/relationships/hyperlink" Target="https://lucaticgrupo02.atlassian.net/browse/PROYEC-24" TargetMode="External"/><Relationship Id="rId52" Type="http://schemas.openxmlformats.org/officeDocument/2006/relationships/hyperlink" Target="https://lucaticgrupo02.atlassian.net/browse/PROYEC-36" TargetMode="External"/><Relationship Id="rId73" Type="http://schemas.openxmlformats.org/officeDocument/2006/relationships/hyperlink" Target="https://lucaticgrupo02.atlassian.net/browse/PROYEC-81" TargetMode="External"/><Relationship Id="rId78" Type="http://schemas.openxmlformats.org/officeDocument/2006/relationships/hyperlink" Target="https://lucaticgrupo02.atlassian.net/browse/PROYEC-84" TargetMode="External"/><Relationship Id="rId94" Type="http://schemas.openxmlformats.org/officeDocument/2006/relationships/hyperlink" Target="https://lucaticgrupo02.atlassian.net/browse/PROYEC-77" TargetMode="External"/><Relationship Id="rId99" Type="http://schemas.openxmlformats.org/officeDocument/2006/relationships/hyperlink" Target="https://lucaticgrupo02.atlassian.net/browse/PROYEC-86" TargetMode="External"/><Relationship Id="rId101" Type="http://schemas.openxmlformats.org/officeDocument/2006/relationships/hyperlink" Target="https://lucaticgrupo02.atlassian.net/browse/PROYEC-87" TargetMode="External"/><Relationship Id="rId122" Type="http://schemas.openxmlformats.org/officeDocument/2006/relationships/hyperlink" Target="https://lucaticgrupo02.atlassian.net/browse/PROYEC-98" TargetMode="External"/><Relationship Id="rId143" Type="http://schemas.openxmlformats.org/officeDocument/2006/relationships/hyperlink" Target="https://lucaticgrupo02.atlassian.net/browse/PROYEC-113" TargetMode="External"/><Relationship Id="rId148" Type="http://schemas.openxmlformats.org/officeDocument/2006/relationships/hyperlink" Target="https://lucaticgrupo02.atlassian.net/browse/PROYEC-104" TargetMode="External"/><Relationship Id="rId4" Type="http://schemas.openxmlformats.org/officeDocument/2006/relationships/settings" Target="settings.xml"/><Relationship Id="rId9" Type="http://schemas.openxmlformats.org/officeDocument/2006/relationships/hyperlink" Target="https://lucaticgrupo02.atlassian.net/browse/PROYEC-1" TargetMode="External"/><Relationship Id="rId26" Type="http://schemas.openxmlformats.org/officeDocument/2006/relationships/hyperlink" Target="https://lucaticgrupo02.atlassian.net/browse/PROYEC-22" TargetMode="External"/><Relationship Id="rId47" Type="http://schemas.openxmlformats.org/officeDocument/2006/relationships/hyperlink" Target="https://lucaticgrupo02.atlassian.net/browse/PROYEC-33" TargetMode="External"/><Relationship Id="rId68" Type="http://schemas.openxmlformats.org/officeDocument/2006/relationships/hyperlink" Target="https://lucaticgrupo02.atlassian.net/browse/PROYEC-78" TargetMode="External"/><Relationship Id="rId89" Type="http://schemas.openxmlformats.org/officeDocument/2006/relationships/hyperlink" Target="https://lucaticgrupo02.atlassian.net/browse/PROYEC-64" TargetMode="External"/><Relationship Id="rId112" Type="http://schemas.openxmlformats.org/officeDocument/2006/relationships/hyperlink" Target="https://lucaticgrupo02.atlassian.net/browse/PROYEC-92" TargetMode="External"/><Relationship Id="rId133" Type="http://schemas.openxmlformats.org/officeDocument/2006/relationships/hyperlink" Target="https://lucaticgrupo02.atlassian.net/browse/PROYEC-103" TargetMode="External"/><Relationship Id="rId154" Type="http://schemas.openxmlformats.org/officeDocument/2006/relationships/hyperlink" Target="https://lucaticgrupo02.atlassian.net/browse/PROYEC-107" TargetMode="External"/><Relationship Id="rId16" Type="http://schemas.openxmlformats.org/officeDocument/2006/relationships/hyperlink" Target="https://lucaticgrupo02.atlassian.net/browse/PROYEC-17" TargetMode="External"/><Relationship Id="rId37" Type="http://schemas.openxmlformats.org/officeDocument/2006/relationships/hyperlink" Target="https://lucaticgrupo02.atlassian.net/browse/PROYEC-28" TargetMode="External"/><Relationship Id="rId58" Type="http://schemas.openxmlformats.org/officeDocument/2006/relationships/hyperlink" Target="https://lucaticgrupo02.atlassian.net/browse/PROYEC-40" TargetMode="External"/><Relationship Id="rId79" Type="http://schemas.openxmlformats.org/officeDocument/2006/relationships/hyperlink" Target="https://lucaticgrupo02.atlassian.net/browse/PROYEC-84" TargetMode="External"/><Relationship Id="rId102" Type="http://schemas.openxmlformats.org/officeDocument/2006/relationships/hyperlink" Target="https://lucaticgrupo02.atlassian.net/browse/PROYEC-88" TargetMode="External"/><Relationship Id="rId123" Type="http://schemas.openxmlformats.org/officeDocument/2006/relationships/hyperlink" Target="https://lucaticgrupo02.atlassian.net/browse/PROYEC-4" TargetMode="External"/><Relationship Id="rId144" Type="http://schemas.openxmlformats.org/officeDocument/2006/relationships/hyperlink" Target="https://lucaticgrupo02.atlassian.net/browse/PROYEC-113" TargetMode="External"/><Relationship Id="rId90" Type="http://schemas.openxmlformats.org/officeDocument/2006/relationships/hyperlink" Target="https://lucaticgrupo02.atlassian.net/browse/PROYEC-64" TargetMode="External"/><Relationship Id="rId27" Type="http://schemas.openxmlformats.org/officeDocument/2006/relationships/hyperlink" Target="https://lucaticgrupo02.atlassian.net/browse/PROYEC-22" TargetMode="External"/><Relationship Id="rId48" Type="http://schemas.openxmlformats.org/officeDocument/2006/relationships/hyperlink" Target="https://lucaticgrupo02.atlassian.net/browse/PROYEC-34" TargetMode="External"/><Relationship Id="rId69" Type="http://schemas.openxmlformats.org/officeDocument/2006/relationships/hyperlink" Target="https://lucaticgrupo02.atlassian.net/browse/PROYEC-78" TargetMode="External"/><Relationship Id="rId113" Type="http://schemas.openxmlformats.org/officeDocument/2006/relationships/hyperlink" Target="https://lucaticgrupo02.atlassian.net/browse/PROYEC-93" TargetMode="External"/><Relationship Id="rId134" Type="http://schemas.openxmlformats.org/officeDocument/2006/relationships/hyperlink" Target="https://lucaticgrupo02.atlassian.net/browse/PROYEC-5" TargetMode="External"/><Relationship Id="rId80" Type="http://schemas.openxmlformats.org/officeDocument/2006/relationships/hyperlink" Target="https://lucaticgrupo02.atlassian.net/browse/PROYEC-97" TargetMode="External"/><Relationship Id="rId155" Type="http://schemas.openxmlformats.org/officeDocument/2006/relationships/hyperlink" Target="https://lucaticgrupo02.atlassian.net/browse/PROYEC-1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drigooberdam\AppData\Local\Microsoft\Office\16.0\DTS\es-ES%7b809A1299-47FD-4ECC-8859-BCE0B9ABCFA4%7d\%7b62B9EF61-C24C-4901-99C7-8B48049660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CEBCA7AB8747AC96ED528B0984CA34"/>
        <w:category>
          <w:name w:val="General"/>
          <w:gallery w:val="placeholder"/>
        </w:category>
        <w:types>
          <w:type w:val="bbPlcHdr"/>
        </w:types>
        <w:behaviors>
          <w:behavior w:val="content"/>
        </w:behaviors>
        <w:guid w:val="{979108C9-F6DD-428B-AC1E-9554CC338B9C}"/>
      </w:docPartPr>
      <w:docPartBody>
        <w:p w:rsidR="00015224" w:rsidRDefault="00755C79">
          <w:pPr>
            <w:pStyle w:val="F3CEBCA7AB8747AC96ED528B0984CA34"/>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15</w:t>
          </w:r>
          <w:r w:rsidRPr="00D86945">
            <w:rPr>
              <w:rStyle w:val="SubttuloCar"/>
              <w:b/>
              <w:lang w:bidi="es-ES"/>
            </w:rPr>
            <w:fldChar w:fldCharType="end"/>
          </w:r>
        </w:p>
      </w:docPartBody>
    </w:docPart>
    <w:docPart>
      <w:docPartPr>
        <w:name w:val="04BBF8C394794719AC899E946019CC77"/>
        <w:category>
          <w:name w:val="General"/>
          <w:gallery w:val="placeholder"/>
        </w:category>
        <w:types>
          <w:type w:val="bbPlcHdr"/>
        </w:types>
        <w:behaviors>
          <w:behavior w:val="content"/>
        </w:behaviors>
        <w:guid w:val="{98440295-6287-4B47-B482-AF2AB3F16F06}"/>
      </w:docPartPr>
      <w:docPartBody>
        <w:p w:rsidR="00015224" w:rsidRDefault="00755C79">
          <w:pPr>
            <w:pStyle w:val="04BBF8C394794719AC899E946019CC77"/>
          </w:pPr>
          <w:r>
            <w:rPr>
              <w:noProof/>
              <w:lang w:bidi="es-ES"/>
            </w:rPr>
            <w:t>NOMBRE DE LA COMPAÑÍA</w:t>
          </w:r>
        </w:p>
      </w:docPartBody>
    </w:docPart>
    <w:docPart>
      <w:docPartPr>
        <w:name w:val="4F03632F2D8E41C29FDC614FBA7AC52D"/>
        <w:category>
          <w:name w:val="General"/>
          <w:gallery w:val="placeholder"/>
        </w:category>
        <w:types>
          <w:type w:val="bbPlcHdr"/>
        </w:types>
        <w:behaviors>
          <w:behavior w:val="content"/>
        </w:behaviors>
        <w:guid w:val="{40BDEF52-6929-41F3-97E8-65D56201700F}"/>
      </w:docPartPr>
      <w:docPartBody>
        <w:p w:rsidR="00015224" w:rsidRDefault="00755C79">
          <w:pPr>
            <w:pStyle w:val="D91EEE154DCD46AB842A974B18BAC7CF"/>
          </w:pPr>
          <w:r w:rsidRPr="00DF027C">
            <w:rPr>
              <w:noProof/>
              <w:lang w:bidi="es-ES"/>
            </w:rPr>
            <w:t>Texto del subtítulo aquí</w:t>
          </w:r>
        </w:p>
      </w:docPartBody>
    </w:docPart>
    <w:docPart>
      <w:docPartPr>
        <w:name w:val="D91EEE154DCD46AB842A974B18BAC7CF"/>
        <w:category>
          <w:name w:val="General"/>
          <w:gallery w:val="placeholder"/>
        </w:category>
        <w:types>
          <w:type w:val="bbPlcHdr"/>
        </w:types>
        <w:behaviors>
          <w:behavior w:val="content"/>
        </w:behaviors>
        <w:guid w:val="{995C3E3D-511E-405E-A874-137695ECD96B}"/>
      </w:docPartPr>
      <w:docPartBody>
        <w:p w:rsidR="00017159" w:rsidRDefault="00CB783A" w:rsidP="00CB783A">
          <w:pPr>
            <w:pStyle w:val="D63E4920874A4B67AFF3838DD2076E3C"/>
          </w:pPr>
          <w:r w:rsidRPr="00DF027C">
            <w:rPr>
              <w:noProof/>
              <w:lang w:bidi="es-ES"/>
            </w:rPr>
            <w:t>Texto del subtítulo aquí</w:t>
          </w:r>
        </w:p>
      </w:docPartBody>
    </w:docPart>
    <w:docPart>
      <w:docPartPr>
        <w:name w:val="D63E4920874A4B67AFF3838DD2076E3C"/>
        <w:category>
          <w:name w:val="General"/>
          <w:gallery w:val="placeholder"/>
        </w:category>
        <w:types>
          <w:type w:val="bbPlcHdr"/>
        </w:types>
        <w:behaviors>
          <w:behavior w:val="content"/>
        </w:behaviors>
        <w:guid w:val="{BB3516B0-06DE-4F4C-8082-DDBDF493350E}"/>
      </w:docPartPr>
      <w:docPartBody>
        <w:p w:rsidR="00017159" w:rsidRDefault="00CB783A" w:rsidP="00CB783A">
          <w:pPr/>
          <w:r w:rsidRPr="00DF027C">
            <w:rPr>
              <w:noProof/>
              <w:lang w:bidi="es-ES"/>
            </w:rPr>
            <w:t>Texto del subtítulo aquí</w:t>
          </w:r>
        </w:p>
      </w:docPartBody>
    </w:docPart>
    <w:docPart>
      <w:docPartPr>
        <w:name w:val="F820C95B48AF43CCBC9202086CFCF053"/>
        <w:category>
          <w:name w:val="General"/>
          <w:gallery w:val="placeholder"/>
        </w:category>
        <w:types>
          <w:type w:val="bbPlcHdr"/>
        </w:types>
        <w:behaviors>
          <w:behavior w:val="content"/>
        </w:behaviors>
        <w:guid w:val="{FFA958BF-F8A2-4444-8D18-D767A5812FC1}"/>
      </w:docPartPr>
      <w:docPartBody>
        <w:p w:rsidR="00017159" w:rsidRDefault="00CB783A" w:rsidP="00CB783A">
          <w:pPr/>
          <w:r w:rsidRPr="00DF027C">
            <w:rPr>
              <w:noProof/>
              <w:lang w:bidi="es-ES"/>
            </w:rPr>
            <w:t>Texto del subtítulo aquí</w:t>
          </w:r>
        </w:p>
      </w:docPartBody>
    </w:docPart>
    <w:docPart>
      <w:docPartPr>
        <w:name w:val="9E781AB2169A49B78762B937A35DABCD"/>
        <w:category>
          <w:name w:val="General"/>
          <w:gallery w:val="placeholder"/>
        </w:category>
        <w:types>
          <w:type w:val="bbPlcHdr"/>
        </w:types>
        <w:behaviors>
          <w:behavior w:val="content"/>
        </w:behaviors>
        <w:guid w:val="{3EB04C55-1A93-469F-9AC5-94BF78FB5711}"/>
      </w:docPartPr>
      <w:docPartBody>
        <w:p w:rsidR="00017159" w:rsidRDefault="00CB783A" w:rsidP="00CB783A">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CF9"/>
    <w:rsid w:val="00015224"/>
    <w:rsid w:val="00017159"/>
    <w:rsid w:val="000B0CF9"/>
    <w:rsid w:val="001C65B2"/>
    <w:rsid w:val="00755C79"/>
    <w:rsid w:val="00934BC7"/>
    <w:rsid w:val="00A052A3"/>
    <w:rsid w:val="00CB78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0B0CF9"/>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sid w:val="000B0CF9"/>
    <w:rPr>
      <w:caps/>
      <w:color w:val="44546A" w:themeColor="text2"/>
      <w:spacing w:val="20"/>
      <w:sz w:val="32"/>
      <w:lang w:eastAsia="en-US"/>
    </w:rPr>
  </w:style>
  <w:style w:type="paragraph" w:customStyle="1" w:styleId="F3CEBCA7AB8747AC96ED528B0984CA34">
    <w:name w:val="F3CEBCA7AB8747AC96ED528B0984CA34"/>
  </w:style>
  <w:style w:type="paragraph" w:customStyle="1" w:styleId="04BBF8C394794719AC899E946019CC77">
    <w:name w:val="04BBF8C394794719AC899E946019CC77"/>
  </w:style>
  <w:style w:type="paragraph" w:customStyle="1" w:styleId="4F03632F2D8E41C29FDC614FBA7AC52D">
    <w:name w:val="4F03632F2D8E41C29FDC614FBA7AC52D"/>
  </w:style>
  <w:style w:type="paragraph" w:customStyle="1" w:styleId="D91EEE154DCD46AB842A974B18BAC7CF">
    <w:name w:val="D91EEE154DCD46AB842A974B18BAC7CF"/>
    <w:rsid w:val="00CB783A"/>
  </w:style>
  <w:style w:type="paragraph" w:customStyle="1" w:styleId="D63E4920874A4B67AFF3838DD2076E3C">
    <w:name w:val="D63E4920874A4B67AFF3838DD2076E3C"/>
    <w:rsid w:val="00CB783A"/>
  </w:style>
  <w:style w:type="paragraph" w:customStyle="1" w:styleId="F820C95B48AF43CCBC9202086CFCF053">
    <w:name w:val="F820C95B48AF43CCBC9202086CFCF053"/>
    <w:rsid w:val="00CB783A"/>
  </w:style>
  <w:style w:type="paragraph" w:customStyle="1" w:styleId="9E781AB2169A49B78762B937A35DABCD">
    <w:name w:val="9E781AB2169A49B78762B937A35DABCD"/>
    <w:rsid w:val="00CB78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1ED7E-A09E-4860-BEDB-BD0FF97B2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{62B9EF61-C24C-4901-99C7-8B4804966076}tf16392850_win32</Template>
  <TotalTime>1527</TotalTime>
  <Pages>13</Pages>
  <Words>4292</Words>
  <Characters>23612</Characters>
  <Application>Microsoft Office Word</Application>
  <DocSecurity>0</DocSecurity>
  <Lines>196</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Rodrigooberdam</dc:creator>
  <cp:keywords/>
  <cp:lastModifiedBy>21</cp:lastModifiedBy>
  <cp:revision>11</cp:revision>
  <cp:lastPrinted>2006-08-01T17:47:00Z</cp:lastPrinted>
  <dcterms:created xsi:type="dcterms:W3CDTF">2021-06-15T21:14:00Z</dcterms:created>
  <dcterms:modified xsi:type="dcterms:W3CDTF">2021-06-20T15:51:00Z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